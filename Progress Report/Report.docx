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02C4768" w:rsidR="00EC7F38" w:rsidRPr="00E03B15" w:rsidRDefault="0050178B">
          <w:pPr>
            <w:pStyle w:val="TOC1"/>
            <w:rPr>
              <w:sz w:val="20"/>
              <w:szCs w:val="20"/>
            </w:rPr>
          </w:pPr>
          <w:r w:rsidRPr="00E03B15">
            <w:rPr>
              <w:b/>
              <w:bCs/>
              <w:sz w:val="20"/>
              <w:szCs w:val="20"/>
            </w:rPr>
            <w:t>Introduction</w:t>
          </w:r>
          <w:r w:rsidR="00EC7F38" w:rsidRPr="00E03B15">
            <w:rPr>
              <w:sz w:val="20"/>
              <w:szCs w:val="20"/>
            </w:rPr>
            <w:ptab w:relativeTo="margin" w:alignment="right" w:leader="dot"/>
          </w:r>
          <w:r w:rsidR="003E0F19">
            <w:rPr>
              <w:sz w:val="20"/>
              <w:szCs w:val="20"/>
            </w:rPr>
            <w:t>3</w:t>
          </w:r>
        </w:p>
        <w:p w14:paraId="324E364D" w14:textId="6FD5CA39" w:rsidR="00EC7F38" w:rsidRPr="00E03B15" w:rsidRDefault="0050178B">
          <w:pPr>
            <w:pStyle w:val="TOC2"/>
            <w:ind w:left="216"/>
            <w:rPr>
              <w:sz w:val="20"/>
              <w:szCs w:val="20"/>
            </w:rPr>
          </w:pPr>
          <w:r w:rsidRPr="00E03B15">
            <w:rPr>
              <w:sz w:val="20"/>
              <w:szCs w:val="20"/>
            </w:rPr>
            <w:t>Abstract</w:t>
          </w:r>
          <w:r w:rsidR="00EC7F38" w:rsidRPr="00E03B15">
            <w:rPr>
              <w:sz w:val="20"/>
              <w:szCs w:val="20"/>
            </w:rPr>
            <w:ptab w:relativeTo="margin" w:alignment="right" w:leader="dot"/>
          </w:r>
          <w:r w:rsidR="003E0F19">
            <w:rPr>
              <w:sz w:val="20"/>
              <w:szCs w:val="20"/>
            </w:rPr>
            <w:t>3</w:t>
          </w:r>
        </w:p>
        <w:p w14:paraId="03D1496E" w14:textId="7EAD81B3" w:rsidR="0050178B" w:rsidRPr="00E03B15" w:rsidRDefault="0050178B" w:rsidP="0050178B">
          <w:pPr>
            <w:pStyle w:val="TOC2"/>
            <w:ind w:left="216"/>
            <w:rPr>
              <w:sz w:val="20"/>
              <w:szCs w:val="20"/>
            </w:rPr>
          </w:pPr>
          <w:r w:rsidRPr="00E03B15">
            <w:rPr>
              <w:sz w:val="20"/>
              <w:szCs w:val="20"/>
            </w:rPr>
            <w:t>Vision Statement</w:t>
          </w:r>
          <w:r w:rsidRPr="00E03B15">
            <w:rPr>
              <w:sz w:val="20"/>
              <w:szCs w:val="20"/>
            </w:rPr>
            <w:ptab w:relativeTo="margin" w:alignment="right" w:leader="dot"/>
          </w:r>
          <w:r w:rsidR="003E0F19">
            <w:rPr>
              <w:sz w:val="20"/>
              <w:szCs w:val="20"/>
            </w:rPr>
            <w:t>3</w:t>
          </w:r>
        </w:p>
        <w:p w14:paraId="6B42FC2D" w14:textId="2ECC9F64" w:rsidR="0050178B" w:rsidRPr="00E03B15" w:rsidRDefault="0050178B" w:rsidP="0050178B">
          <w:pPr>
            <w:pStyle w:val="TOC2"/>
            <w:ind w:left="216"/>
            <w:rPr>
              <w:sz w:val="20"/>
              <w:szCs w:val="20"/>
            </w:rPr>
          </w:pPr>
          <w:r w:rsidRPr="00E03B15">
            <w:rPr>
              <w:sz w:val="20"/>
              <w:szCs w:val="20"/>
            </w:rPr>
            <w:t>Materials and Specifications</w:t>
          </w:r>
          <w:r w:rsidRPr="00E03B15">
            <w:rPr>
              <w:sz w:val="20"/>
              <w:szCs w:val="20"/>
            </w:rPr>
            <w:ptab w:relativeTo="margin" w:alignment="right" w:leader="dot"/>
          </w:r>
          <w:r w:rsidR="003E0F19">
            <w:rPr>
              <w:sz w:val="20"/>
              <w:szCs w:val="20"/>
            </w:rPr>
            <w:t>3</w:t>
          </w:r>
        </w:p>
        <w:p w14:paraId="7C252834" w14:textId="032024EA" w:rsidR="0050178B" w:rsidRPr="00E03B15" w:rsidRDefault="0050178B" w:rsidP="0050178B">
          <w:pPr>
            <w:pStyle w:val="TOC2"/>
            <w:ind w:left="216"/>
            <w:rPr>
              <w:sz w:val="20"/>
              <w:szCs w:val="20"/>
            </w:rPr>
          </w:pPr>
          <w:r w:rsidRPr="00E03B15">
            <w:rPr>
              <w:sz w:val="20"/>
              <w:szCs w:val="20"/>
            </w:rPr>
            <w:t>Summary of Procedure</w:t>
          </w:r>
          <w:r w:rsidRPr="00E03B15">
            <w:rPr>
              <w:sz w:val="20"/>
              <w:szCs w:val="20"/>
            </w:rPr>
            <w:ptab w:relativeTo="margin" w:alignment="right" w:leader="dot"/>
          </w:r>
          <w:r w:rsidR="003E0F19">
            <w:rPr>
              <w:sz w:val="20"/>
              <w:szCs w:val="20"/>
            </w:rPr>
            <w:t>4</w:t>
          </w:r>
        </w:p>
        <w:p w14:paraId="1696560B" w14:textId="1DAC9B5C" w:rsidR="00EC7F38" w:rsidRPr="00E03B15" w:rsidRDefault="0050178B">
          <w:pPr>
            <w:pStyle w:val="TOC1"/>
            <w:rPr>
              <w:sz w:val="20"/>
              <w:szCs w:val="20"/>
            </w:rPr>
          </w:pPr>
          <w:r w:rsidRPr="00E03B15">
            <w:rPr>
              <w:b/>
              <w:bCs/>
              <w:sz w:val="20"/>
              <w:szCs w:val="20"/>
            </w:rPr>
            <w:t>Hardware and Wiring Guide</w:t>
          </w:r>
          <w:r w:rsidR="00EC7F38" w:rsidRPr="00E03B15">
            <w:rPr>
              <w:sz w:val="20"/>
              <w:szCs w:val="20"/>
            </w:rPr>
            <w:ptab w:relativeTo="margin" w:alignment="right" w:leader="dot"/>
          </w:r>
          <w:r w:rsidR="003E0F19">
            <w:rPr>
              <w:b/>
              <w:bCs/>
              <w:sz w:val="20"/>
              <w:szCs w:val="20"/>
            </w:rPr>
            <w:t>5</w:t>
          </w:r>
        </w:p>
        <w:p w14:paraId="206F9AC5" w14:textId="33798E52" w:rsidR="00EC7F38" w:rsidRPr="00E03B15" w:rsidRDefault="0050178B">
          <w:pPr>
            <w:pStyle w:val="TOC2"/>
            <w:ind w:left="216"/>
            <w:rPr>
              <w:sz w:val="20"/>
              <w:szCs w:val="20"/>
            </w:rPr>
          </w:pPr>
          <w:r w:rsidRPr="00E03B15">
            <w:rPr>
              <w:sz w:val="20"/>
              <w:szCs w:val="20"/>
            </w:rPr>
            <w:t>PGA460 Pins Breakout</w:t>
          </w:r>
          <w:r w:rsidR="00EC7F38" w:rsidRPr="00E03B15">
            <w:rPr>
              <w:sz w:val="20"/>
              <w:szCs w:val="20"/>
            </w:rPr>
            <w:ptab w:relativeTo="margin" w:alignment="right" w:leader="dot"/>
          </w:r>
          <w:r w:rsidR="00EC7F38" w:rsidRPr="00E03B15">
            <w:rPr>
              <w:sz w:val="20"/>
              <w:szCs w:val="20"/>
            </w:rPr>
            <w:t>5</w:t>
          </w:r>
        </w:p>
        <w:p w14:paraId="0F403190" w14:textId="169087C2" w:rsidR="0050178B" w:rsidRPr="00E03B15" w:rsidRDefault="00CB73D3" w:rsidP="0050178B">
          <w:pPr>
            <w:pStyle w:val="TOC2"/>
            <w:ind w:left="216"/>
            <w:rPr>
              <w:sz w:val="20"/>
              <w:szCs w:val="20"/>
            </w:rPr>
          </w:pPr>
          <w:r w:rsidRPr="00E03B15">
            <w:rPr>
              <w:sz w:val="20"/>
              <w:szCs w:val="20"/>
            </w:rPr>
            <w:t>Direct-Driven Schematic</w:t>
          </w:r>
          <w:r w:rsidR="0050178B" w:rsidRPr="00E03B15">
            <w:rPr>
              <w:sz w:val="20"/>
              <w:szCs w:val="20"/>
            </w:rPr>
            <w:ptab w:relativeTo="margin" w:alignment="right" w:leader="dot"/>
          </w:r>
          <w:r w:rsidR="003E0F19">
            <w:rPr>
              <w:sz w:val="20"/>
              <w:szCs w:val="20"/>
            </w:rPr>
            <w:t>5</w:t>
          </w:r>
        </w:p>
        <w:p w14:paraId="1F8A1479" w14:textId="46BCC596" w:rsidR="0050178B" w:rsidRPr="00E03B15" w:rsidRDefault="00CB73D3" w:rsidP="0050178B">
          <w:pPr>
            <w:pStyle w:val="TOC2"/>
            <w:ind w:left="216"/>
            <w:rPr>
              <w:sz w:val="20"/>
              <w:szCs w:val="20"/>
            </w:rPr>
          </w:pPr>
          <w:r w:rsidRPr="00E03B15">
            <w:rPr>
              <w:sz w:val="20"/>
              <w:szCs w:val="20"/>
            </w:rPr>
            <w:t>Transformer-Driven Schematic</w:t>
          </w:r>
          <w:r w:rsidR="0050178B" w:rsidRPr="00E03B15">
            <w:rPr>
              <w:sz w:val="20"/>
              <w:szCs w:val="20"/>
            </w:rPr>
            <w:ptab w:relativeTo="margin" w:alignment="right" w:leader="dot"/>
          </w:r>
          <w:r w:rsidR="003E0F19">
            <w:rPr>
              <w:sz w:val="20"/>
              <w:szCs w:val="20"/>
            </w:rPr>
            <w:t>6</w:t>
          </w:r>
        </w:p>
        <w:p w14:paraId="36CB3195" w14:textId="50FA6FBA" w:rsidR="0050178B" w:rsidRPr="00E03B15" w:rsidRDefault="0050178B" w:rsidP="0050178B">
          <w:pPr>
            <w:pStyle w:val="TOC1"/>
            <w:rPr>
              <w:b/>
              <w:bCs/>
              <w:sz w:val="20"/>
              <w:szCs w:val="20"/>
            </w:rPr>
          </w:pPr>
          <w:r w:rsidRPr="00E03B15">
            <w:rPr>
              <w:b/>
              <w:bCs/>
              <w:sz w:val="20"/>
              <w:szCs w:val="20"/>
            </w:rPr>
            <w:t>Software Development Guide</w:t>
          </w:r>
          <w:r w:rsidRPr="00E03B15">
            <w:rPr>
              <w:sz w:val="20"/>
              <w:szCs w:val="20"/>
            </w:rPr>
            <w:ptab w:relativeTo="margin" w:alignment="right" w:leader="dot"/>
          </w:r>
          <w:r w:rsidR="003E0F19">
            <w:rPr>
              <w:b/>
              <w:bCs/>
              <w:sz w:val="20"/>
              <w:szCs w:val="20"/>
            </w:rPr>
            <w:t>7</w:t>
          </w:r>
        </w:p>
        <w:p w14:paraId="39508C31" w14:textId="4D06346C" w:rsidR="00807A70" w:rsidRPr="00E03B15" w:rsidRDefault="00171041" w:rsidP="00807A70">
          <w:pPr>
            <w:pStyle w:val="TOC2"/>
            <w:ind w:left="216"/>
            <w:rPr>
              <w:sz w:val="20"/>
              <w:szCs w:val="20"/>
            </w:rPr>
          </w:pPr>
          <w:r w:rsidRPr="00E03B15">
            <w:rPr>
              <w:sz w:val="20"/>
              <w:szCs w:val="20"/>
            </w:rPr>
            <w:t>Communication specifications</w:t>
          </w:r>
          <w:r w:rsidR="00807A70" w:rsidRPr="00E03B15">
            <w:rPr>
              <w:sz w:val="20"/>
              <w:szCs w:val="20"/>
            </w:rPr>
            <w:ptab w:relativeTo="margin" w:alignment="right" w:leader="dot"/>
          </w:r>
          <w:r w:rsidR="003E0F19">
            <w:rPr>
              <w:sz w:val="20"/>
              <w:szCs w:val="20"/>
            </w:rPr>
            <w:t>7</w:t>
          </w:r>
        </w:p>
        <w:p w14:paraId="621EF80F" w14:textId="1D09D107" w:rsidR="00807A70" w:rsidRPr="00E03B15" w:rsidRDefault="00807A70" w:rsidP="00807A70">
          <w:pPr>
            <w:pStyle w:val="TOC2"/>
            <w:ind w:left="216"/>
            <w:rPr>
              <w:sz w:val="20"/>
              <w:szCs w:val="20"/>
            </w:rPr>
          </w:pPr>
          <w:r w:rsidRPr="00E03B15">
            <w:rPr>
              <w:sz w:val="20"/>
              <w:szCs w:val="20"/>
            </w:rPr>
            <w:t>Energia Library and Example Code</w:t>
          </w:r>
          <w:r w:rsidRPr="00E03B15">
            <w:rPr>
              <w:sz w:val="20"/>
              <w:szCs w:val="20"/>
            </w:rPr>
            <w:ptab w:relativeTo="margin" w:alignment="right" w:leader="dot"/>
          </w:r>
          <w:r w:rsidR="003E0F19">
            <w:rPr>
              <w:sz w:val="20"/>
              <w:szCs w:val="20"/>
            </w:rPr>
            <w:t>7</w:t>
          </w:r>
        </w:p>
        <w:p w14:paraId="591F437F" w14:textId="757A36E2" w:rsidR="00807A70" w:rsidRPr="00E03B15" w:rsidRDefault="00807A70" w:rsidP="00807A70">
          <w:pPr>
            <w:pStyle w:val="TOC2"/>
            <w:ind w:left="216"/>
            <w:rPr>
              <w:sz w:val="20"/>
              <w:szCs w:val="20"/>
            </w:rPr>
          </w:pPr>
          <w:r w:rsidRPr="00E03B15">
            <w:rPr>
              <w:sz w:val="20"/>
              <w:szCs w:val="20"/>
            </w:rPr>
            <w:t>Initialization Steps</w:t>
          </w:r>
          <w:r w:rsidRPr="00E03B15">
            <w:rPr>
              <w:sz w:val="20"/>
              <w:szCs w:val="20"/>
            </w:rPr>
            <w:ptab w:relativeTo="margin" w:alignment="right" w:leader="dot"/>
          </w:r>
          <w:r w:rsidR="003E0F19">
            <w:rPr>
              <w:sz w:val="20"/>
              <w:szCs w:val="20"/>
            </w:rPr>
            <w:t>7</w:t>
          </w:r>
        </w:p>
        <w:p w14:paraId="32C3C747" w14:textId="309231E9" w:rsidR="00807A70" w:rsidRPr="00E03B15" w:rsidRDefault="00C44C50" w:rsidP="00807A70">
          <w:pPr>
            <w:pStyle w:val="TOC3"/>
            <w:ind w:left="446"/>
            <w:rPr>
              <w:sz w:val="20"/>
              <w:szCs w:val="20"/>
            </w:rPr>
          </w:pPr>
          <w:r w:rsidRPr="00E03B15">
            <w:rPr>
              <w:sz w:val="20"/>
              <w:szCs w:val="20"/>
            </w:rPr>
            <w:t>EEPROM</w:t>
          </w:r>
          <w:r w:rsidR="00807A70" w:rsidRPr="00E03B15">
            <w:rPr>
              <w:sz w:val="20"/>
              <w:szCs w:val="20"/>
            </w:rPr>
            <w:ptab w:relativeTo="margin" w:alignment="right" w:leader="dot"/>
          </w:r>
          <w:r w:rsidR="003E0F19">
            <w:rPr>
              <w:sz w:val="20"/>
              <w:szCs w:val="20"/>
            </w:rPr>
            <w:t>7</w:t>
          </w:r>
        </w:p>
        <w:p w14:paraId="62FFC389" w14:textId="2F7936E6" w:rsidR="00807A70" w:rsidRPr="00E03B15" w:rsidRDefault="00C44C50" w:rsidP="00807A70">
          <w:pPr>
            <w:pStyle w:val="TOC3"/>
            <w:ind w:left="446"/>
            <w:rPr>
              <w:sz w:val="20"/>
              <w:szCs w:val="20"/>
            </w:rPr>
          </w:pPr>
          <w:r w:rsidRPr="00E03B15">
            <w:rPr>
              <w:sz w:val="20"/>
              <w:szCs w:val="20"/>
            </w:rPr>
            <w:t>Threshold Parameters</w:t>
          </w:r>
          <w:r w:rsidR="00807A70" w:rsidRPr="00E03B15">
            <w:rPr>
              <w:sz w:val="20"/>
              <w:szCs w:val="20"/>
            </w:rPr>
            <w:ptab w:relativeTo="margin" w:alignment="right" w:leader="dot"/>
          </w:r>
          <w:r w:rsidR="003E0F19">
            <w:rPr>
              <w:sz w:val="20"/>
              <w:szCs w:val="20"/>
            </w:rPr>
            <w:t>8</w:t>
          </w:r>
        </w:p>
        <w:p w14:paraId="7D036440" w14:textId="2AEB2B4F" w:rsidR="00C44C50" w:rsidRPr="00E03B15" w:rsidRDefault="00C44C50" w:rsidP="00C44C50">
          <w:pPr>
            <w:pStyle w:val="TOC3"/>
            <w:ind w:left="446"/>
            <w:rPr>
              <w:sz w:val="20"/>
              <w:szCs w:val="20"/>
            </w:rPr>
          </w:pPr>
          <w:r w:rsidRPr="00E03B15">
            <w:rPr>
              <w:sz w:val="20"/>
              <w:szCs w:val="20"/>
            </w:rPr>
            <w:t>Analog Front-End and Time Varying Gains</w:t>
          </w:r>
          <w:r w:rsidR="00807A70" w:rsidRPr="00E03B15">
            <w:rPr>
              <w:sz w:val="20"/>
              <w:szCs w:val="20"/>
            </w:rPr>
            <w:ptab w:relativeTo="margin" w:alignment="right" w:leader="dot"/>
          </w:r>
          <w:r w:rsidR="003E0F19">
            <w:rPr>
              <w:sz w:val="20"/>
              <w:szCs w:val="20"/>
            </w:rPr>
            <w:t>9</w:t>
          </w:r>
        </w:p>
        <w:p w14:paraId="7316C5CD" w14:textId="08DA4953" w:rsidR="007C501E" w:rsidRPr="00E03B15" w:rsidRDefault="00C44C50" w:rsidP="007C501E">
          <w:pPr>
            <w:pStyle w:val="TOC3"/>
            <w:ind w:left="0"/>
            <w:rPr>
              <w:sz w:val="20"/>
              <w:szCs w:val="20"/>
            </w:rPr>
          </w:pPr>
          <w:r w:rsidRPr="00E03B15">
            <w:rPr>
              <w:sz w:val="20"/>
              <w:szCs w:val="20"/>
            </w:rPr>
            <w:t xml:space="preserve">   </w:t>
          </w:r>
          <w:r w:rsidR="003E0F19">
            <w:rPr>
              <w:sz w:val="20"/>
              <w:szCs w:val="20"/>
            </w:rPr>
            <w:t xml:space="preserve"> </w:t>
          </w:r>
          <w:r w:rsidRPr="00E03B15">
            <w:rPr>
              <w:sz w:val="20"/>
              <w:szCs w:val="20"/>
            </w:rPr>
            <w:t>GetDistance Script</w:t>
          </w:r>
          <w:r w:rsidR="00807A70" w:rsidRPr="00E03B15">
            <w:rPr>
              <w:sz w:val="20"/>
              <w:szCs w:val="20"/>
            </w:rPr>
            <w:ptab w:relativeTo="margin" w:alignment="right" w:leader="dot"/>
          </w:r>
          <w:r w:rsidR="003E0F19">
            <w:rPr>
              <w:sz w:val="20"/>
              <w:szCs w:val="20"/>
            </w:rPr>
            <w:t>10</w:t>
          </w:r>
        </w:p>
        <w:p w14:paraId="7E2D2DA5" w14:textId="7C046874" w:rsidR="007C501E" w:rsidRPr="00E03B15" w:rsidRDefault="003A707B" w:rsidP="003A707B">
          <w:pPr>
            <w:pStyle w:val="TOC3"/>
            <w:ind w:left="446"/>
            <w:rPr>
              <w:sz w:val="20"/>
              <w:szCs w:val="20"/>
            </w:rPr>
          </w:pPr>
          <w:r w:rsidRPr="00E03B15">
            <w:rPr>
              <w:sz w:val="20"/>
              <w:szCs w:val="20"/>
            </w:rPr>
            <w:t>Multiple Transducers GetDistance Script</w:t>
          </w:r>
          <w:r w:rsidRPr="00E03B15">
            <w:rPr>
              <w:sz w:val="20"/>
              <w:szCs w:val="20"/>
            </w:rPr>
            <w:ptab w:relativeTo="margin" w:alignment="right" w:leader="dot"/>
          </w:r>
          <w:r w:rsidR="003E0F19">
            <w:rPr>
              <w:sz w:val="20"/>
              <w:szCs w:val="20"/>
            </w:rPr>
            <w:t>11</w:t>
          </w:r>
        </w:p>
        <w:p w14:paraId="14371ED4" w14:textId="0F56034E" w:rsidR="00C44C50" w:rsidRPr="00E03B15" w:rsidRDefault="00C44C50" w:rsidP="00C44C50">
          <w:pPr>
            <w:pStyle w:val="TOC2"/>
            <w:ind w:left="216"/>
            <w:rPr>
              <w:sz w:val="20"/>
              <w:szCs w:val="20"/>
            </w:rPr>
          </w:pPr>
          <w:r w:rsidRPr="00E03B15">
            <w:rPr>
              <w:sz w:val="20"/>
              <w:szCs w:val="20"/>
            </w:rPr>
            <w:t>Related Useful Functions</w:t>
          </w:r>
          <w:r w:rsidRPr="00E03B15">
            <w:rPr>
              <w:sz w:val="20"/>
              <w:szCs w:val="20"/>
            </w:rPr>
            <w:ptab w:relativeTo="margin" w:alignment="right" w:leader="dot"/>
          </w:r>
          <w:r w:rsidR="003E0F19">
            <w:rPr>
              <w:sz w:val="20"/>
              <w:szCs w:val="20"/>
            </w:rPr>
            <w:t>11</w:t>
          </w:r>
        </w:p>
        <w:p w14:paraId="45A72C20" w14:textId="60FA1AA5" w:rsidR="00C44C50" w:rsidRPr="00E03B15" w:rsidRDefault="00C44C50" w:rsidP="00C44C50">
          <w:pPr>
            <w:pStyle w:val="TOC3"/>
            <w:ind w:left="446"/>
            <w:rPr>
              <w:sz w:val="20"/>
              <w:szCs w:val="20"/>
            </w:rPr>
          </w:pPr>
          <w:r w:rsidRPr="00E03B15">
            <w:rPr>
              <w:sz w:val="20"/>
              <w:szCs w:val="20"/>
            </w:rPr>
            <w:t>Register Write and Register Read</w:t>
          </w:r>
          <w:r w:rsidRPr="00E03B15">
            <w:rPr>
              <w:sz w:val="20"/>
              <w:szCs w:val="20"/>
            </w:rPr>
            <w:ptab w:relativeTo="margin" w:alignment="right" w:leader="dot"/>
          </w:r>
          <w:r w:rsidR="003E0F19">
            <w:rPr>
              <w:sz w:val="20"/>
              <w:szCs w:val="20"/>
            </w:rPr>
            <w:t>11</w:t>
          </w:r>
        </w:p>
        <w:p w14:paraId="5AE82DDD" w14:textId="7CB02B28" w:rsidR="00C44C50" w:rsidRPr="00E03B15" w:rsidRDefault="00C44C50" w:rsidP="00C44C50">
          <w:pPr>
            <w:pStyle w:val="TOC3"/>
            <w:ind w:left="446"/>
            <w:rPr>
              <w:sz w:val="20"/>
              <w:szCs w:val="20"/>
            </w:rPr>
          </w:pPr>
          <w:r w:rsidRPr="00E03B15">
            <w:rPr>
              <w:sz w:val="20"/>
              <w:szCs w:val="20"/>
            </w:rPr>
            <w:t>Diagnostic Field</w:t>
          </w:r>
          <w:r w:rsidRPr="00E03B15">
            <w:rPr>
              <w:sz w:val="20"/>
              <w:szCs w:val="20"/>
            </w:rPr>
            <w:ptab w:relativeTo="margin" w:alignment="right" w:leader="dot"/>
          </w:r>
          <w:r w:rsidR="003E0F19">
            <w:rPr>
              <w:sz w:val="20"/>
              <w:szCs w:val="20"/>
            </w:rPr>
            <w:t>12</w:t>
          </w:r>
        </w:p>
        <w:p w14:paraId="18346C1A" w14:textId="43AF3868" w:rsidR="00C44C50" w:rsidRPr="00E03B15" w:rsidRDefault="00C44C50" w:rsidP="00C44C50">
          <w:pPr>
            <w:pStyle w:val="TOC3"/>
            <w:ind w:left="446"/>
            <w:rPr>
              <w:sz w:val="20"/>
              <w:szCs w:val="20"/>
            </w:rPr>
          </w:pPr>
          <w:r w:rsidRPr="00E03B15">
            <w:rPr>
              <w:sz w:val="20"/>
              <w:szCs w:val="20"/>
            </w:rPr>
            <w:t>Checksum Value</w:t>
          </w:r>
          <w:r w:rsidRPr="00E03B15">
            <w:rPr>
              <w:sz w:val="20"/>
              <w:szCs w:val="20"/>
            </w:rPr>
            <w:ptab w:relativeTo="margin" w:alignment="right" w:leader="dot"/>
          </w:r>
          <w:r w:rsidR="003E0F19">
            <w:rPr>
              <w:sz w:val="20"/>
              <w:szCs w:val="20"/>
            </w:rPr>
            <w:t>13</w:t>
          </w:r>
        </w:p>
        <w:p w14:paraId="5DA334AE" w14:textId="197D5473" w:rsidR="00DA2557" w:rsidRPr="00E03B15" w:rsidRDefault="00DA2557" w:rsidP="00DA2557">
          <w:pPr>
            <w:pStyle w:val="TOC3"/>
            <w:ind w:left="0"/>
            <w:rPr>
              <w:sz w:val="20"/>
              <w:szCs w:val="20"/>
            </w:rPr>
          </w:pPr>
          <w:r w:rsidRPr="00E03B15">
            <w:rPr>
              <w:sz w:val="20"/>
              <w:szCs w:val="20"/>
            </w:rPr>
            <w:t xml:space="preserve">    Data Communication</w:t>
          </w:r>
          <w:r w:rsidRPr="00E03B15">
            <w:rPr>
              <w:sz w:val="20"/>
              <w:szCs w:val="20"/>
            </w:rPr>
            <w:ptab w:relativeTo="margin" w:alignment="right" w:leader="dot"/>
          </w:r>
          <w:r w:rsidR="003E0F19">
            <w:rPr>
              <w:sz w:val="20"/>
              <w:szCs w:val="20"/>
            </w:rPr>
            <w:t>13</w:t>
          </w:r>
        </w:p>
        <w:p w14:paraId="691F5295" w14:textId="1559FEB2" w:rsidR="00DA2557" w:rsidRPr="00E03B15" w:rsidRDefault="00DA2557" w:rsidP="00DA2557">
          <w:pPr>
            <w:pStyle w:val="TOC3"/>
            <w:ind w:left="446"/>
            <w:rPr>
              <w:sz w:val="20"/>
              <w:szCs w:val="20"/>
            </w:rPr>
          </w:pPr>
          <w:r w:rsidRPr="00E03B15">
            <w:rPr>
              <w:sz w:val="20"/>
              <w:szCs w:val="20"/>
            </w:rPr>
            <w:t>CAN Bus</w:t>
          </w:r>
          <w:r w:rsidRPr="00E03B15">
            <w:rPr>
              <w:sz w:val="20"/>
              <w:szCs w:val="20"/>
            </w:rPr>
            <w:ptab w:relativeTo="margin" w:alignment="right" w:leader="dot"/>
          </w:r>
          <w:r w:rsidR="003E0F19">
            <w:rPr>
              <w:sz w:val="20"/>
              <w:szCs w:val="20"/>
            </w:rPr>
            <w:t>13</w:t>
          </w:r>
        </w:p>
        <w:p w14:paraId="5E4A72B4" w14:textId="2BB6A6E2" w:rsidR="00DA2557" w:rsidRPr="00E03B15" w:rsidRDefault="00DA2557" w:rsidP="00DA2557">
          <w:pPr>
            <w:pStyle w:val="TOC3"/>
            <w:ind w:left="446"/>
            <w:rPr>
              <w:sz w:val="20"/>
              <w:szCs w:val="20"/>
            </w:rPr>
          </w:pPr>
          <w:r w:rsidRPr="00E03B15">
            <w:rPr>
              <w:sz w:val="20"/>
              <w:szCs w:val="20"/>
            </w:rPr>
            <w:t>USB communication</w:t>
          </w:r>
          <w:r w:rsidRPr="00E03B15">
            <w:rPr>
              <w:sz w:val="20"/>
              <w:szCs w:val="20"/>
            </w:rPr>
            <w:ptab w:relativeTo="margin" w:alignment="right" w:leader="dot"/>
          </w:r>
          <w:r w:rsidR="003E0F19">
            <w:rPr>
              <w:sz w:val="20"/>
              <w:szCs w:val="20"/>
            </w:rPr>
            <w:t>14</w:t>
          </w:r>
        </w:p>
        <w:p w14:paraId="2C39EE3B" w14:textId="4CC1D9B5" w:rsidR="0050178B" w:rsidRPr="00E03B15" w:rsidRDefault="0050178B" w:rsidP="0050178B">
          <w:pPr>
            <w:pStyle w:val="TOC1"/>
            <w:rPr>
              <w:b/>
              <w:bCs/>
              <w:sz w:val="20"/>
              <w:szCs w:val="20"/>
            </w:rPr>
          </w:pPr>
          <w:r w:rsidRPr="00E03B15">
            <w:rPr>
              <w:b/>
              <w:bCs/>
              <w:sz w:val="20"/>
              <w:szCs w:val="20"/>
            </w:rPr>
            <w:t>Troubleshooting Guide</w:t>
          </w:r>
          <w:r w:rsidRPr="00E03B15">
            <w:rPr>
              <w:sz w:val="20"/>
              <w:szCs w:val="20"/>
            </w:rPr>
            <w:ptab w:relativeTo="margin" w:alignment="right" w:leader="dot"/>
          </w:r>
          <w:r w:rsidR="003E0F19">
            <w:rPr>
              <w:b/>
              <w:bCs/>
              <w:sz w:val="20"/>
              <w:szCs w:val="20"/>
            </w:rPr>
            <w:t>15</w:t>
          </w:r>
        </w:p>
        <w:p w14:paraId="5BB5CFF5" w14:textId="1C11F332" w:rsidR="006E6DF7" w:rsidRPr="00E03B15" w:rsidRDefault="006E6DF7" w:rsidP="006E6DF7">
          <w:pPr>
            <w:pStyle w:val="TOC1"/>
            <w:rPr>
              <w:sz w:val="20"/>
              <w:szCs w:val="20"/>
            </w:rPr>
          </w:pPr>
          <w:r w:rsidRPr="00E03B15">
            <w:rPr>
              <w:b/>
              <w:bCs/>
              <w:sz w:val="20"/>
              <w:szCs w:val="20"/>
            </w:rPr>
            <w:t>Results</w:t>
          </w:r>
          <w:r w:rsidRPr="00E03B15">
            <w:rPr>
              <w:sz w:val="20"/>
              <w:szCs w:val="20"/>
            </w:rPr>
            <w:ptab w:relativeTo="margin" w:alignment="right" w:leader="dot"/>
          </w:r>
          <w:r w:rsidR="003E0F19">
            <w:rPr>
              <w:b/>
              <w:bCs/>
              <w:sz w:val="20"/>
              <w:szCs w:val="20"/>
            </w:rPr>
            <w:t>20</w:t>
          </w:r>
        </w:p>
        <w:p w14:paraId="457523C0" w14:textId="0BB95186" w:rsidR="0050178B" w:rsidRPr="00E03B15" w:rsidRDefault="0050178B" w:rsidP="0050178B">
          <w:pPr>
            <w:pStyle w:val="TOC1"/>
            <w:rPr>
              <w:sz w:val="20"/>
              <w:szCs w:val="20"/>
            </w:rPr>
          </w:pPr>
          <w:r w:rsidRPr="00E03B15">
            <w:rPr>
              <w:b/>
              <w:bCs/>
              <w:sz w:val="20"/>
              <w:szCs w:val="20"/>
            </w:rPr>
            <w:t>Future Works</w:t>
          </w:r>
          <w:r w:rsidRPr="00E03B15">
            <w:rPr>
              <w:sz w:val="20"/>
              <w:szCs w:val="20"/>
            </w:rPr>
            <w:ptab w:relativeTo="margin" w:alignment="right" w:leader="dot"/>
          </w:r>
          <w:r w:rsidR="003E0F19">
            <w:rPr>
              <w:b/>
              <w:bCs/>
              <w:sz w:val="20"/>
              <w:szCs w:val="20"/>
            </w:rPr>
            <w:t>20</w:t>
          </w:r>
          <w:bookmarkStart w:id="0" w:name="_GoBack"/>
          <w:bookmarkEnd w:id="0"/>
        </w:p>
        <w:p w14:paraId="749148F0" w14:textId="35E895E5" w:rsidR="00EC7F38" w:rsidRPr="0050178B" w:rsidRDefault="000F786E" w:rsidP="0050178B"/>
      </w:sdtContent>
    </w:sdt>
    <w:p w14:paraId="73452C92" w14:textId="4A872848" w:rsidR="008D0D9B" w:rsidRDefault="00EC7F38" w:rsidP="004E577C">
      <w:pPr>
        <w:spacing w:after="200"/>
      </w:pPr>
      <w:r>
        <w:br w:type="page"/>
      </w:r>
    </w:p>
    <w:p w14:paraId="5E4EE7CD" w14:textId="17BBDD2B" w:rsidR="004B7E44" w:rsidRPr="00E03B15" w:rsidRDefault="004E577C" w:rsidP="008D0D9B">
      <w:pPr>
        <w:pStyle w:val="Heading2"/>
        <w:rPr>
          <w:sz w:val="44"/>
        </w:rPr>
      </w:pPr>
      <w:r w:rsidRPr="00E03B15">
        <w:rPr>
          <w:sz w:val="44"/>
        </w:rPr>
        <w:lastRenderedPageBreak/>
        <w:t>Abstract</w:t>
      </w:r>
    </w:p>
    <w:p w14:paraId="1C6A1607" w14:textId="38CB482A" w:rsidR="00B71F03" w:rsidRPr="00E03B15" w:rsidRDefault="002B79A6" w:rsidP="00B71F03">
      <w:pPr>
        <w:ind w:firstLine="720"/>
        <w:rPr>
          <w:rFonts w:ascii="Times New Roman" w:eastAsia="Times New Roman" w:hAnsi="Times New Roman" w:cs="Times New Roman"/>
          <w:sz w:val="22"/>
        </w:rPr>
      </w:pPr>
      <w:r w:rsidRPr="00E03B15">
        <w:rPr>
          <w:sz w:val="22"/>
        </w:rP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rsidRPr="00E03B15">
        <w:rPr>
          <w:sz w:val="22"/>
        </w:rPr>
        <w:t xml:space="preserve"> surveilling the vehicle’s immediate proximity. </w:t>
      </w:r>
      <w:r w:rsidR="00B71F03" w:rsidRPr="00E03B15">
        <w:rPr>
          <w:rFonts w:eastAsia="Times New Roman" w:cs="Times New Roman"/>
          <w:sz w:val="22"/>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w:t>
      </w:r>
    </w:p>
    <w:p w14:paraId="4976CF39" w14:textId="1814BDCB" w:rsidR="008D0D9B" w:rsidRDefault="008D0D9B" w:rsidP="002B79A6"/>
    <w:p w14:paraId="72ECCC18" w14:textId="270DCD8D" w:rsidR="00B71F03" w:rsidRPr="00E03B15" w:rsidRDefault="00B71F03" w:rsidP="00B71F03">
      <w:pPr>
        <w:pStyle w:val="Heading2"/>
        <w:rPr>
          <w:sz w:val="44"/>
        </w:rPr>
      </w:pPr>
      <w:r w:rsidRPr="00E03B15">
        <w:rPr>
          <w:sz w:val="44"/>
        </w:rPr>
        <w:t>Vision Statement</w:t>
      </w:r>
    </w:p>
    <w:p w14:paraId="57858000" w14:textId="291F8A81" w:rsidR="00C273B7" w:rsidRPr="00E03B15" w:rsidRDefault="00C273B7" w:rsidP="00C273B7">
      <w:pPr>
        <w:ind w:firstLine="720"/>
        <w:rPr>
          <w:rFonts w:ascii="Times New Roman" w:eastAsia="Times New Roman" w:hAnsi="Times New Roman" w:cs="Times New Roman"/>
          <w:sz w:val="22"/>
        </w:rPr>
      </w:pPr>
      <w:r w:rsidRPr="00E03B15">
        <w:rPr>
          <w:sz w:val="22"/>
        </w:rPr>
        <w:t xml:space="preserve">The purpose of this project entails establishing communication between microcontroller, ultrasonic transducer, and ultrasonic sensor and ensuring accurate and consistent distance measurement of up to </w:t>
      </w:r>
      <w:r w:rsidR="00CB73D3" w:rsidRPr="00E03B15">
        <w:rPr>
          <w:sz w:val="22"/>
        </w:rPr>
        <w:t>three (3)</w:t>
      </w:r>
      <w:r w:rsidRPr="00E03B15">
        <w:rPr>
          <w:sz w:val="22"/>
        </w:rPr>
        <w:t xml:space="preserve"> meters at more than ten </w:t>
      </w:r>
      <w:r w:rsidR="00CB73D3" w:rsidRPr="00E03B15">
        <w:rPr>
          <w:sz w:val="22"/>
        </w:rPr>
        <w:t xml:space="preserve">(10) </w:t>
      </w:r>
      <w:r w:rsidRPr="00E03B15">
        <w:rPr>
          <w:sz w:val="22"/>
        </w:rPr>
        <w:t>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Pr="00E03B15" w:rsidRDefault="00C273B7" w:rsidP="00C273B7">
      <w:pPr>
        <w:pStyle w:val="Heading2"/>
        <w:rPr>
          <w:sz w:val="44"/>
        </w:rPr>
      </w:pPr>
      <w:r w:rsidRPr="00E03B15">
        <w:rPr>
          <w:sz w:val="44"/>
        </w:rP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rsidRPr="00B24C64">
              <w:rPr>
                <w:color w:val="476D00" w:themeColor="accent2" w:themeShade="80"/>
              </w:rP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0F786E"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0F786E"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Pr="00E03B15" w:rsidRDefault="00E932CC" w:rsidP="00E932CC">
      <w:pPr>
        <w:pStyle w:val="Heading2"/>
        <w:rPr>
          <w:sz w:val="44"/>
        </w:rPr>
      </w:pPr>
      <w:r w:rsidRPr="00E03B15">
        <w:rPr>
          <w:sz w:val="44"/>
        </w:rP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03B15" w:rsidRDefault="00E932CC" w:rsidP="005821D1">
      <w:pPr>
        <w:pStyle w:val="ListParagraph"/>
        <w:numPr>
          <w:ilvl w:val="0"/>
          <w:numId w:val="11"/>
        </w:numPr>
        <w:rPr>
          <w:sz w:val="22"/>
        </w:rPr>
      </w:pPr>
      <w:r w:rsidRPr="00E03B15">
        <w:rPr>
          <w:sz w:val="22"/>
        </w:rPr>
        <w:t>Establish reliable communication between PGA460 and microcontroller</w:t>
      </w:r>
    </w:p>
    <w:p w14:paraId="5DC92107" w14:textId="3EAD1371" w:rsidR="00E932CC" w:rsidRPr="00E03B15" w:rsidRDefault="00E932CC" w:rsidP="005821D1">
      <w:pPr>
        <w:pStyle w:val="ListParagraph"/>
        <w:numPr>
          <w:ilvl w:val="0"/>
          <w:numId w:val="11"/>
        </w:numPr>
        <w:rPr>
          <w:sz w:val="22"/>
        </w:rPr>
      </w:pPr>
      <w:r w:rsidRPr="00E03B15">
        <w:rPr>
          <w:sz w:val="22"/>
        </w:rPr>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E03B15" w:rsidRDefault="00E871E6" w:rsidP="005821D1">
      <w:pPr>
        <w:pStyle w:val="Heading3"/>
        <w:numPr>
          <w:ilvl w:val="0"/>
          <w:numId w:val="12"/>
        </w:numPr>
        <w:rPr>
          <w:sz w:val="22"/>
        </w:rPr>
      </w:pPr>
      <w:r w:rsidRPr="00E03B15">
        <w:rPr>
          <w:sz w:val="22"/>
        </w:rPr>
        <w:t>Successful bursting and listening of ultrasonic sensor</w:t>
      </w:r>
    </w:p>
    <w:p w14:paraId="62DF996A" w14:textId="3A37662C" w:rsidR="00E871E6" w:rsidRPr="00E03B15" w:rsidRDefault="007F34DB" w:rsidP="005821D1">
      <w:pPr>
        <w:pStyle w:val="Heading3"/>
        <w:numPr>
          <w:ilvl w:val="0"/>
          <w:numId w:val="12"/>
        </w:numPr>
        <w:rPr>
          <w:sz w:val="22"/>
        </w:rPr>
      </w:pPr>
      <w:r w:rsidRPr="00E03B15">
        <w:rPr>
          <w:sz w:val="22"/>
        </w:rPr>
        <w:t>Update parameters for accurate distance measurement</w:t>
      </w:r>
    </w:p>
    <w:p w14:paraId="7A577362" w14:textId="3A114517" w:rsidR="007F34DB" w:rsidRPr="00E03B15" w:rsidRDefault="007F34DB" w:rsidP="005821D1">
      <w:pPr>
        <w:pStyle w:val="Heading3"/>
        <w:numPr>
          <w:ilvl w:val="0"/>
          <w:numId w:val="12"/>
        </w:numPr>
        <w:rPr>
          <w:sz w:val="22"/>
        </w:rPr>
      </w:pPr>
      <w:r w:rsidRPr="00E03B15">
        <w:rPr>
          <w:sz w:val="22"/>
        </w:rPr>
        <w:t>Communicate result</w:t>
      </w:r>
      <w:r w:rsidR="00CB73D3" w:rsidRPr="00E03B15">
        <w:rPr>
          <w:sz w:val="22"/>
        </w:rPr>
        <w:t>s</w:t>
      </w:r>
      <w:r w:rsidRPr="00E03B15">
        <w:rPr>
          <w:sz w:val="22"/>
        </w:rPr>
        <w:t xml:space="preserve"> back to microcontroller</w:t>
      </w:r>
    </w:p>
    <w:p w14:paraId="70018FA7" w14:textId="06F0EE7C" w:rsidR="007F34DB" w:rsidRPr="00E03B15" w:rsidRDefault="007F34DB" w:rsidP="005821D1">
      <w:pPr>
        <w:pStyle w:val="Heading3"/>
        <w:numPr>
          <w:ilvl w:val="0"/>
          <w:numId w:val="12"/>
        </w:numPr>
        <w:rPr>
          <w:sz w:val="22"/>
        </w:rPr>
      </w:pPr>
      <w:r w:rsidRPr="00E03B15">
        <w:rPr>
          <w:sz w:val="22"/>
        </w:rPr>
        <w:t>Optimize software to increase feed rate</w:t>
      </w:r>
    </w:p>
    <w:p w14:paraId="581EF040" w14:textId="5FED7037" w:rsidR="007F34DB" w:rsidRPr="00E932CC" w:rsidRDefault="007F34DB" w:rsidP="007F34DB">
      <w:pPr>
        <w:pStyle w:val="Heading4"/>
        <w:rPr>
          <w:u w:val="single"/>
        </w:rPr>
      </w:pPr>
      <w:r>
        <w:rPr>
          <w:u w:val="single"/>
        </w:rPr>
        <w:t>Stage three</w:t>
      </w:r>
    </w:p>
    <w:p w14:paraId="79AB06B0" w14:textId="546CA70C" w:rsidR="007F34DB" w:rsidRPr="00E03B15" w:rsidRDefault="007F34DB" w:rsidP="005821D1">
      <w:pPr>
        <w:pStyle w:val="Heading3"/>
        <w:numPr>
          <w:ilvl w:val="0"/>
          <w:numId w:val="13"/>
        </w:numPr>
        <w:rPr>
          <w:sz w:val="22"/>
        </w:rPr>
      </w:pPr>
      <w:r w:rsidRPr="00E03B15">
        <w:rPr>
          <w:sz w:val="22"/>
        </w:rPr>
        <w:t>Drive multiple ultrasonic sensors with one microcontroller</w:t>
      </w:r>
    </w:p>
    <w:p w14:paraId="63F9C56A" w14:textId="00176075" w:rsidR="007F34DB" w:rsidRPr="00E03B15" w:rsidRDefault="007F34DB" w:rsidP="005821D1">
      <w:pPr>
        <w:pStyle w:val="Heading3"/>
        <w:numPr>
          <w:ilvl w:val="0"/>
          <w:numId w:val="13"/>
        </w:numPr>
        <w:rPr>
          <w:sz w:val="22"/>
        </w:rPr>
      </w:pPr>
      <w:r w:rsidRPr="00E03B15">
        <w:rPr>
          <w:sz w:val="22"/>
        </w:rPr>
        <w:t>Optimize software to increase feed rate</w:t>
      </w:r>
    </w:p>
    <w:p w14:paraId="4626AAA0" w14:textId="36CCF5E1" w:rsidR="007F34DB" w:rsidRPr="00E03B15" w:rsidRDefault="007F34DB" w:rsidP="005821D1">
      <w:pPr>
        <w:pStyle w:val="Heading3"/>
        <w:numPr>
          <w:ilvl w:val="0"/>
          <w:numId w:val="13"/>
        </w:numPr>
        <w:rPr>
          <w:sz w:val="22"/>
        </w:rPr>
      </w:pPr>
      <w:r w:rsidRPr="00E03B15">
        <w:rPr>
          <w:sz w:val="22"/>
        </w:rPr>
        <w:t>Prepare schematics for multiple ultrasonic sensors setup</w:t>
      </w:r>
    </w:p>
    <w:p w14:paraId="675158EA" w14:textId="4EA86A7A" w:rsidR="007F34DB" w:rsidRPr="00E03B15" w:rsidRDefault="00E56E0E" w:rsidP="005821D1">
      <w:pPr>
        <w:pStyle w:val="Heading3"/>
        <w:numPr>
          <w:ilvl w:val="0"/>
          <w:numId w:val="13"/>
        </w:numPr>
        <w:rPr>
          <w:sz w:val="22"/>
        </w:rPr>
      </w:pPr>
      <w:r w:rsidRPr="00E03B15">
        <w:rPr>
          <w:sz w:val="22"/>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10D0F33F" w14:textId="0AD56840" w:rsidR="00E56E0E" w:rsidRPr="00E03B15" w:rsidRDefault="00E56E0E" w:rsidP="00E56E0E">
      <w:pPr>
        <w:pStyle w:val="Heading2"/>
        <w:rPr>
          <w:color w:val="2D009E" w:themeColor="accent4" w:themeShade="80"/>
          <w:sz w:val="44"/>
        </w:rPr>
      </w:pPr>
      <w:r w:rsidRPr="00E03B15">
        <w:rPr>
          <w:color w:val="2D009E" w:themeColor="accent4" w:themeShade="80"/>
          <w:sz w:val="44"/>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65787498" w:rsidR="00E56E0E" w:rsidRPr="00967731" w:rsidRDefault="00E56E0E" w:rsidP="00E56E0E">
      <w:pPr>
        <w:pStyle w:val="Heading4"/>
        <w:rPr>
          <w:color w:val="315F02" w:themeColor="accent3" w:themeShade="BF"/>
        </w:rPr>
      </w:pPr>
      <w:r w:rsidRPr="00967731">
        <w:rPr>
          <w:color w:val="315F02" w:themeColor="accent3" w:themeShade="BF"/>
        </w:rPr>
        <w:t>direct-driven sc</w:t>
      </w:r>
      <w:r w:rsidR="00CB73D3">
        <w:rPr>
          <w:color w:val="315F02" w:themeColor="accent3" w:themeShade="BF"/>
        </w:rPr>
        <w:t>hematic</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67627381" w:rsidR="00E56E0E" w:rsidRPr="00967731" w:rsidRDefault="00CB73D3" w:rsidP="00E56E0E">
      <w:pPr>
        <w:pStyle w:val="Heading4"/>
        <w:rPr>
          <w:color w:val="315F02" w:themeColor="accent3" w:themeShade="BF"/>
        </w:rPr>
      </w:pPr>
      <w:r>
        <w:rPr>
          <w:color w:val="315F02" w:themeColor="accent3" w:themeShade="BF"/>
        </w:rPr>
        <w:lastRenderedPageBreak/>
        <w:t>transformer-driven schematic</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95B42F7" w14:textId="31881641" w:rsidR="00CB73D3" w:rsidRPr="00E03B15" w:rsidRDefault="00CB73D3" w:rsidP="00CB73D3">
      <w:pPr>
        <w:pStyle w:val="Heading2"/>
        <w:spacing w:before="240"/>
        <w:ind w:left="720"/>
        <w:rPr>
          <w:sz w:val="22"/>
        </w:rPr>
      </w:pPr>
      <w:r w:rsidRPr="00E03B15">
        <w:rPr>
          <w:sz w:val="22"/>
        </w:rPr>
        <w:t>*Multiple-transducers circuitry</w:t>
      </w:r>
      <w:r w:rsidR="00944DDA" w:rsidRPr="00E03B15">
        <w:rPr>
          <w:sz w:val="22"/>
        </w:rPr>
        <w:t xml:space="preserve"> comprises of multiple iterations of single transformer-driven circuitry. Refer to </w:t>
      </w:r>
      <w:r w:rsidR="00944DDA" w:rsidRPr="00E03B15">
        <w:rPr>
          <w:color w:val="808080" w:themeColor="background1" w:themeShade="80"/>
          <w:sz w:val="22"/>
        </w:rPr>
        <w:t xml:space="preserve">transformer-driven </w:t>
      </w:r>
      <w:r w:rsidR="00944DDA" w:rsidRPr="00E03B15">
        <w:rPr>
          <w:sz w:val="22"/>
        </w:rPr>
        <w:t xml:space="preserve">folder in </w:t>
      </w:r>
      <w:r w:rsidR="00944DDA" w:rsidRPr="00E03B15">
        <w:rPr>
          <w:color w:val="808080" w:themeColor="background1" w:themeShade="80"/>
          <w:sz w:val="22"/>
        </w:rPr>
        <w:t xml:space="preserve">Schematics </w:t>
      </w:r>
      <w:r w:rsidR="00944DDA" w:rsidRPr="00E03B15">
        <w:rPr>
          <w:sz w:val="22"/>
        </w:rPr>
        <w:t>folder for more details.</w:t>
      </w:r>
    </w:p>
    <w:p w14:paraId="4109D1E2" w14:textId="77777777" w:rsidR="00CB73D3" w:rsidRPr="00E03B15" w:rsidRDefault="00CB73D3" w:rsidP="00073358">
      <w:pPr>
        <w:jc w:val="center"/>
        <w:rPr>
          <w:sz w:val="22"/>
        </w:rPr>
      </w:pPr>
    </w:p>
    <w:p w14:paraId="22D2B508" w14:textId="77777777" w:rsidR="00073358" w:rsidRPr="00E03B15" w:rsidRDefault="00073358" w:rsidP="00073358">
      <w:pPr>
        <w:jc w:val="center"/>
        <w:rPr>
          <w:sz w:val="22"/>
        </w:rPr>
      </w:pPr>
    </w:p>
    <w:p w14:paraId="51038271" w14:textId="43B9E891" w:rsidR="00073358" w:rsidRPr="00E03B15" w:rsidRDefault="00073358" w:rsidP="00073358">
      <w:pPr>
        <w:rPr>
          <w:rFonts w:cs="Times New Roman"/>
          <w:sz w:val="22"/>
        </w:rPr>
      </w:pPr>
      <w:r w:rsidRPr="00E03B15">
        <w:rPr>
          <w:rFonts w:cs="Times New Roman"/>
          <w:sz w:val="22"/>
        </w:rPr>
        <w:t xml:space="preserve">For reference on design requirements behind circuitry interfacing with PGA460, Arduino Mega 2560 and Murata ma58mf14-7n ultrasonic sensor, refer </w:t>
      </w:r>
      <w:r w:rsidRPr="00E03B15">
        <w:rPr>
          <w:rFonts w:cs="Times New Roman"/>
          <w:color w:val="622AD8" w:themeColor="accent5"/>
          <w:sz w:val="22"/>
        </w:rPr>
        <w:t xml:space="preserve">to </w:t>
      </w:r>
      <w:hyperlink r:id="rId18" w:history="1">
        <w:r w:rsidRPr="00E03B15">
          <w:rPr>
            <w:rStyle w:val="Hyperlink"/>
            <w:rFonts w:cs="Times New Roman"/>
            <w:color w:val="622AD8" w:themeColor="accent5"/>
            <w:sz w:val="22"/>
          </w:rPr>
          <w:t>PGA460 Ultrasonic Signal Processor and Transducer Driver</w:t>
        </w:r>
      </w:hyperlink>
      <w:r w:rsidRPr="00E03B15">
        <w:rPr>
          <w:rFonts w:cs="Times New Roman"/>
          <w:sz w:val="22"/>
        </w:rPr>
        <w:t xml:space="preserve"> datasheet under Section 8 Application and Implementation.</w:t>
      </w:r>
    </w:p>
    <w:p w14:paraId="61863C6E" w14:textId="77777777" w:rsidR="00073358" w:rsidRPr="00E03B15" w:rsidRDefault="00073358" w:rsidP="00073358">
      <w:pPr>
        <w:rPr>
          <w:rFonts w:cs="Times New Roman"/>
          <w:sz w:val="22"/>
        </w:rPr>
      </w:pPr>
    </w:p>
    <w:p w14:paraId="0EB007B0" w14:textId="0F155926" w:rsidR="00073358" w:rsidRPr="00E03B15" w:rsidRDefault="00073358" w:rsidP="00073358">
      <w:pPr>
        <w:rPr>
          <w:rFonts w:cs="Times New Roman"/>
          <w:sz w:val="22"/>
        </w:rPr>
      </w:pPr>
      <w:r w:rsidRPr="00E03B15">
        <w:rPr>
          <w:rFonts w:cs="Times New Roman"/>
          <w:sz w:val="22"/>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E03B15">
          <w:rPr>
            <w:rStyle w:val="Hyperlink"/>
            <w:rFonts w:cs="Times New Roman"/>
            <w:sz w:val="22"/>
          </w:rPr>
          <w:t>PGA460 Ultrasonic Module Hardware and Software Optimization</w:t>
        </w:r>
      </w:hyperlink>
      <w:r w:rsidRPr="00E03B15">
        <w:rPr>
          <w:rFonts w:cs="Times New Roman"/>
          <w:sz w:val="22"/>
        </w:rPr>
        <w:t xml:space="preserve"> guide, under Section 3.4 Passive Tuning, shows flexibility in ho</w:t>
      </w:r>
      <w:r w:rsidR="00CB73D3" w:rsidRPr="00E03B15">
        <w:rPr>
          <w:rFonts w:cs="Times New Roman"/>
          <w:sz w:val="22"/>
        </w:rPr>
        <w:t>w these values can be modified</w:t>
      </w:r>
      <w:r w:rsidRPr="00E03B15">
        <w:rPr>
          <w:rFonts w:cs="Times New Roman"/>
          <w:sz w:val="22"/>
        </w:rPr>
        <w:t xml:space="preserve"> to be </w:t>
      </w:r>
      <w:r w:rsidR="00CB73D3" w:rsidRPr="00E03B15">
        <w:rPr>
          <w:rFonts w:cs="Times New Roman"/>
          <w:sz w:val="22"/>
        </w:rPr>
        <w:t xml:space="preserve">optimally </w:t>
      </w:r>
      <w:r w:rsidRPr="00E03B15">
        <w:rPr>
          <w:rFonts w:cs="Times New Roman"/>
          <w:sz w:val="22"/>
        </w:rPr>
        <w:t>tuned with the circuitry setup.</w:t>
      </w:r>
    </w:p>
    <w:p w14:paraId="3056413B" w14:textId="78113B50" w:rsidR="00C653FF" w:rsidRPr="00E03B15" w:rsidRDefault="00C653FF" w:rsidP="004B7E44">
      <w:pPr>
        <w:rPr>
          <w:sz w:val="22"/>
        </w:rPr>
      </w:pPr>
    </w:p>
    <w:p w14:paraId="481D65D2" w14:textId="4E1BCB5B" w:rsidR="00073358" w:rsidRDefault="00073358">
      <w:pPr>
        <w:spacing w:after="200"/>
      </w:pPr>
      <w:r>
        <w:br w:type="page"/>
      </w:r>
    </w:p>
    <w:p w14:paraId="1B55433E" w14:textId="11D36A93" w:rsidR="00C653FF" w:rsidRPr="00E03B15" w:rsidRDefault="00073358" w:rsidP="00073358">
      <w:pPr>
        <w:pStyle w:val="Heading2"/>
        <w:rPr>
          <w:color w:val="481EA3" w:themeColor="accent5" w:themeShade="BF"/>
          <w:sz w:val="44"/>
        </w:rPr>
      </w:pPr>
      <w:r w:rsidRPr="00E03B15">
        <w:rPr>
          <w:color w:val="481EA3" w:themeColor="accent5" w:themeShade="BF"/>
          <w:sz w:val="44"/>
        </w:rPr>
        <w:lastRenderedPageBreak/>
        <w:t>Software Development Guide</w:t>
      </w:r>
    </w:p>
    <w:p w14:paraId="3CF40F8A" w14:textId="1EA29AD5" w:rsidR="00C653FF" w:rsidRPr="00967731" w:rsidRDefault="00171041" w:rsidP="00967731">
      <w:pPr>
        <w:pStyle w:val="Heading4"/>
        <w:rPr>
          <w:color w:val="315F02" w:themeColor="accent3" w:themeShade="BF"/>
        </w:rPr>
      </w:pPr>
      <w:r>
        <w:rPr>
          <w:color w:val="315F02" w:themeColor="accent3" w:themeShade="BF"/>
        </w:rPr>
        <w:t>Communication specifications</w:t>
      </w:r>
    </w:p>
    <w:p w14:paraId="7D71503F" w14:textId="35BF776B" w:rsidR="00C653FF" w:rsidRPr="00E03B15" w:rsidRDefault="00073358" w:rsidP="006E6DF7">
      <w:pPr>
        <w:ind w:firstLine="720"/>
        <w:rPr>
          <w:rFonts w:cs="Times New Roman"/>
          <w:sz w:val="22"/>
        </w:rPr>
      </w:pPr>
      <w:r w:rsidRPr="00E03B15">
        <w:rPr>
          <w:rFonts w:cs="Times New Roman"/>
          <w:sz w:val="22"/>
        </w:rPr>
        <w:t xml:space="preserve">PGA460 has four main modes of communication: UART, OWU, SPI, and TCI. For our purpose of measuring distances, we will be using UART, as it is the most common and simplest form of serial communication with Arduino MEGA 2560. The UART mode on PGA460 is designed to work in the baud </w:t>
      </w:r>
      <w:r w:rsidR="00944DDA" w:rsidRPr="00E03B15">
        <w:rPr>
          <w:rFonts w:cs="Times New Roman"/>
          <w:sz w:val="22"/>
        </w:rPr>
        <w:t>rate</w:t>
      </w:r>
      <w:r w:rsidRPr="00E03B15">
        <w:rPr>
          <w:rFonts w:cs="Times New Roman"/>
          <w:sz w:val="22"/>
        </w:rPr>
        <w:t xml:space="preserve"> of between 2400-bps and 15200-bps, in which the baud rate is automatically detected based on the sync byte that is issued in the beginning of every command.</w:t>
      </w:r>
      <w:r w:rsidR="00944DDA" w:rsidRPr="00E03B15">
        <w:rPr>
          <w:rFonts w:cs="Times New Roman"/>
          <w:sz w:val="22"/>
        </w:rPr>
        <w:t xml:space="preserve"> In addition, PGA460 operates using</w:t>
      </w:r>
      <w:r w:rsidRPr="00E03B15">
        <w:rPr>
          <w:rFonts w:cs="Times New Roman"/>
          <w:sz w:val="22"/>
        </w:rPr>
        <w:t xml:space="preserve">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591B11C6" w:rsidR="00967731" w:rsidRPr="00E03B15" w:rsidRDefault="00967731" w:rsidP="006E6DF7">
      <w:pPr>
        <w:ind w:firstLine="720"/>
        <w:rPr>
          <w:rFonts w:cs="Times New Roman"/>
          <w:sz w:val="22"/>
        </w:rPr>
      </w:pPr>
      <w:r w:rsidRPr="00E03B15">
        <w:rPr>
          <w:rFonts w:cs="Times New Roman"/>
          <w:sz w:val="22"/>
        </w:rPr>
        <w:t xml:space="preserve">For first-time exposure of interfacing with PGA460, it is recommended to read the </w:t>
      </w:r>
      <w:hyperlink r:id="rId20" w:history="1">
        <w:r w:rsidRPr="00E03B15">
          <w:rPr>
            <w:rStyle w:val="Hyperlink"/>
            <w:rFonts w:cs="Times New Roman"/>
            <w:sz w:val="22"/>
          </w:rPr>
          <w:t>PGA460 Software Development Guide</w:t>
        </w:r>
      </w:hyperlink>
      <w:r w:rsidR="00944DDA" w:rsidRPr="00E03B15">
        <w:rPr>
          <w:rStyle w:val="Hyperlink"/>
          <w:rFonts w:cs="Times New Roman"/>
          <w:color w:val="auto"/>
          <w:sz w:val="22"/>
          <w:u w:val="none"/>
        </w:rPr>
        <w:t xml:space="preserve"> carefully</w:t>
      </w:r>
      <w:r w:rsidRPr="00E03B15">
        <w:rPr>
          <w:rFonts w:cs="Times New Roman"/>
          <w:sz w:val="22"/>
        </w:rPr>
        <w:t xml:space="preserve">. The same code is also available in the downloadable Energia Library example, which can be ported into the Arduino IDE Library and requires commenting out </w:t>
      </w:r>
      <w:r w:rsidRPr="00E03B15">
        <w:rPr>
          <w:rFonts w:cs="Times New Roman"/>
          <w:color w:val="FF0000"/>
          <w:sz w:val="22"/>
        </w:rPr>
        <w:t>#include "Energia.h"</w:t>
      </w:r>
      <w:r w:rsidRPr="00E03B15">
        <w:rPr>
          <w:rFonts w:cs="Times New Roman"/>
          <w:sz w:val="22"/>
        </w:rPr>
        <w:t xml:space="preserve"> to make the code compilable. Since SPI mode is not used, it is also suggested that #</w:t>
      </w:r>
      <w:r w:rsidRPr="00E03B15">
        <w:rPr>
          <w:rFonts w:cs="Times New Roman"/>
          <w:color w:val="FF0000"/>
          <w:sz w:val="22"/>
        </w:rPr>
        <w:t xml:space="preserve">include "PGA460_SPI.h" </w:t>
      </w:r>
      <w:r w:rsidRPr="00E03B15">
        <w:rPr>
          <w:rFonts w:cs="Times New Roman"/>
          <w:sz w:val="22"/>
        </w:rPr>
        <w:t xml:space="preserve">and related SPI functions and variables be commented out in </w:t>
      </w:r>
      <w:r w:rsidRPr="00E03B15">
        <w:rPr>
          <w:rFonts w:cs="Times New Roman"/>
          <w:color w:val="808080" w:themeColor="background1" w:themeShade="80"/>
          <w:sz w:val="22"/>
        </w:rPr>
        <w:t xml:space="preserve">PGA460_USSC.h </w:t>
      </w:r>
      <w:r w:rsidRPr="00E03B15">
        <w:rPr>
          <w:rFonts w:cs="Times New Roman"/>
          <w:sz w:val="22"/>
        </w:rPr>
        <w:t xml:space="preserve">and </w:t>
      </w:r>
      <w:r w:rsidRPr="00E03B15">
        <w:rPr>
          <w:rFonts w:cs="Times New Roman"/>
          <w:color w:val="808080" w:themeColor="background1" w:themeShade="80"/>
          <w:sz w:val="22"/>
        </w:rPr>
        <w:t xml:space="preserve">PGA460_USSC.cpp </w:t>
      </w:r>
      <w:r w:rsidRPr="00E03B15">
        <w:rPr>
          <w:rFonts w:cs="Times New Roman"/>
          <w:sz w:val="22"/>
        </w:rPr>
        <w:t>to prevent need of installing more unnecessary libraries. A cleaned-up version of the h and cpp files</w:t>
      </w:r>
      <w:r w:rsidR="008E0D7E" w:rsidRPr="00E03B15">
        <w:rPr>
          <w:rFonts w:cs="Times New Roman"/>
          <w:sz w:val="22"/>
        </w:rPr>
        <w:t xml:space="preserve"> </w:t>
      </w:r>
      <w:r w:rsidRPr="00E03B15">
        <w:rPr>
          <w:rFonts w:cs="Times New Roman"/>
          <w:sz w:val="22"/>
        </w:rPr>
        <w:t>can found</w:t>
      </w:r>
      <w:r w:rsidR="008E0D7E" w:rsidRPr="00E03B15">
        <w:rPr>
          <w:rFonts w:cs="Times New Roman"/>
          <w:sz w:val="22"/>
        </w:rPr>
        <w:t xml:space="preserve"> in</w:t>
      </w:r>
      <w:r w:rsidRPr="00E03B15">
        <w:rPr>
          <w:rFonts w:cs="Times New Roman"/>
          <w:sz w:val="22"/>
        </w:rPr>
        <w:t xml:space="preserve"> </w:t>
      </w:r>
      <w:r w:rsidR="00E03B15">
        <w:rPr>
          <w:rFonts w:cs="Times New Roman"/>
          <w:color w:val="808080" w:themeColor="background1" w:themeShade="80"/>
          <w:sz w:val="22"/>
        </w:rPr>
        <w:t>Software</w:t>
      </w:r>
      <w:r w:rsidRPr="00E03B15">
        <w:rPr>
          <w:rFonts w:cs="Times New Roman"/>
          <w:color w:val="808080" w:themeColor="background1" w:themeShade="80"/>
          <w:sz w:val="22"/>
        </w:rPr>
        <w:t xml:space="preserve"> </w:t>
      </w:r>
      <w:r w:rsidRPr="00E03B15">
        <w:rPr>
          <w:rFonts w:cs="Times New Roman"/>
          <w:sz w:val="22"/>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Pr="00E03B15" w:rsidRDefault="00967731" w:rsidP="00967731">
      <w:pPr>
        <w:rPr>
          <w:rFonts w:cs="Times New Roman"/>
          <w:sz w:val="22"/>
        </w:rPr>
      </w:pPr>
      <w:r w:rsidRPr="00E03B15">
        <w:rPr>
          <w:rFonts w:cs="Times New Roman"/>
          <w:sz w:val="22"/>
        </w:rPr>
        <w:t xml:space="preserve">The order of instructions for which PGA460 </w:t>
      </w:r>
      <w:r w:rsidR="00AE684A" w:rsidRPr="00E03B15">
        <w:rPr>
          <w:rFonts w:cs="Times New Roman"/>
          <w:sz w:val="22"/>
        </w:rPr>
        <w:t>is set up to properly work is a</w:t>
      </w:r>
      <w:r w:rsidRPr="00E03B15">
        <w:rPr>
          <w:rFonts w:cs="Times New Roman"/>
          <w:sz w:val="22"/>
        </w:rPr>
        <w:t>s follows:</w:t>
      </w:r>
    </w:p>
    <w:p w14:paraId="7B06675A" w14:textId="613CB2F1" w:rsidR="00967731" w:rsidRPr="00E03B15" w:rsidRDefault="00967731" w:rsidP="00967731">
      <w:pPr>
        <w:pStyle w:val="ListParagraph"/>
        <w:numPr>
          <w:ilvl w:val="0"/>
          <w:numId w:val="7"/>
        </w:numPr>
        <w:spacing w:after="160" w:line="259" w:lineRule="auto"/>
        <w:rPr>
          <w:rFonts w:cs="Times New Roman"/>
          <w:sz w:val="22"/>
        </w:rPr>
      </w:pPr>
      <w:r w:rsidRPr="00E03B15">
        <w:rPr>
          <w:rFonts w:cs="Times New Roman"/>
          <w:b/>
          <w:sz w:val="22"/>
        </w:rPr>
        <w:t>On power up,</w:t>
      </w:r>
      <w:r w:rsidRPr="00E03B15">
        <w:rPr>
          <w:rFonts w:cs="Times New Roman"/>
          <w:sz w:val="22"/>
        </w:rPr>
        <w:t xml:space="preserve"> configure EERPOM values to indicate which ultrasonic transducer to being used and how PGA460 should execute its commands. This step is </w:t>
      </w:r>
      <w:r w:rsidRPr="00E03B15">
        <w:rPr>
          <w:rFonts w:cs="Times New Roman"/>
          <w:b/>
          <w:sz w:val="22"/>
        </w:rPr>
        <w:t>optional</w:t>
      </w:r>
      <w:r w:rsidRPr="00E03B15">
        <w:rPr>
          <w:rFonts w:cs="Times New Roman"/>
          <w:sz w:val="22"/>
        </w:rPr>
        <w:t xml:space="preserve"> </w:t>
      </w:r>
      <w:r w:rsidRPr="00E03B15">
        <w:rPr>
          <w:rFonts w:cs="Times New Roman"/>
          <w:b/>
          <w:sz w:val="22"/>
        </w:rPr>
        <w:t>if</w:t>
      </w:r>
      <w:r w:rsidRPr="00E03B15">
        <w:rPr>
          <w:rFonts w:cs="Times New Roman"/>
          <w:sz w:val="22"/>
        </w:rPr>
        <w:t xml:space="preserve"> the EEPROM values have being burned once onto the PGA460. </w:t>
      </w:r>
    </w:p>
    <w:p w14:paraId="3FB7F2FD" w14:textId="13B3ED6E" w:rsidR="00967731" w:rsidRPr="00E03B15" w:rsidRDefault="008E0D7E" w:rsidP="00967731">
      <w:pPr>
        <w:pStyle w:val="ListParagraph"/>
        <w:numPr>
          <w:ilvl w:val="0"/>
          <w:numId w:val="7"/>
        </w:numPr>
        <w:spacing w:after="160" w:line="259" w:lineRule="auto"/>
        <w:rPr>
          <w:rFonts w:cs="Times New Roman"/>
          <w:sz w:val="22"/>
        </w:rPr>
      </w:pPr>
      <w:r w:rsidRPr="00E03B15">
        <w:rPr>
          <w:rFonts w:cs="Times New Roman"/>
          <w:sz w:val="22"/>
        </w:rPr>
        <w:t>Configure</w:t>
      </w:r>
      <w:r w:rsidR="00967731" w:rsidRPr="00E03B15">
        <w:rPr>
          <w:rFonts w:cs="Times New Roman"/>
          <w:sz w:val="22"/>
        </w:rPr>
        <w:t xml:space="preserve"> Threshold parameters by using threshold bulk write command (THRBW) or by independently writing a particular parameter by using register write command (SRW). </w:t>
      </w:r>
    </w:p>
    <w:p w14:paraId="0EF1A12A" w14:textId="6D654609" w:rsidR="00967731" w:rsidRPr="00E03B15" w:rsidRDefault="008E0D7E" w:rsidP="00967731">
      <w:pPr>
        <w:pStyle w:val="ListParagraph"/>
        <w:numPr>
          <w:ilvl w:val="0"/>
          <w:numId w:val="7"/>
        </w:numPr>
        <w:spacing w:after="160" w:line="259" w:lineRule="auto"/>
        <w:rPr>
          <w:rFonts w:cs="Times New Roman"/>
          <w:sz w:val="22"/>
        </w:rPr>
      </w:pPr>
      <w:r w:rsidRPr="00E03B15">
        <w:rPr>
          <w:rFonts w:cs="Times New Roman"/>
          <w:sz w:val="22"/>
        </w:rPr>
        <w:t>Configure</w:t>
      </w:r>
      <w:r w:rsidR="00967731" w:rsidRPr="00E03B15">
        <w:rPr>
          <w:rFonts w:cs="Times New Roman"/>
          <w:sz w:val="22"/>
        </w:rPr>
        <w:t xml:space="preserve"> Time-varying gain by using time-varying gain bulk write</w:t>
      </w:r>
    </w:p>
    <w:p w14:paraId="66C08626" w14:textId="77777777" w:rsidR="00967731" w:rsidRPr="00E03B15" w:rsidRDefault="00967731" w:rsidP="00967731">
      <w:pPr>
        <w:pStyle w:val="ListParagraph"/>
        <w:numPr>
          <w:ilvl w:val="0"/>
          <w:numId w:val="7"/>
        </w:numPr>
        <w:spacing w:after="160" w:line="259" w:lineRule="auto"/>
        <w:rPr>
          <w:rFonts w:cs="Times New Roman"/>
          <w:sz w:val="22"/>
        </w:rPr>
      </w:pPr>
      <w:r w:rsidRPr="00E03B15">
        <w:rPr>
          <w:rFonts w:cs="Times New Roman"/>
          <w:b/>
          <w:sz w:val="22"/>
        </w:rPr>
        <w:t>Once successfully configured</w:t>
      </w:r>
      <w:r w:rsidRPr="00E03B15">
        <w:rPr>
          <w:rFonts w:cs="Times New Roman"/>
          <w:sz w:val="22"/>
        </w:rPr>
        <w:t>, program will execute the following commands in a loop:</w:t>
      </w:r>
    </w:p>
    <w:p w14:paraId="02E73AFF" w14:textId="77777777"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BURST+LISTEN (Preset1 or Preset 2)</w:t>
      </w:r>
    </w:p>
    <w:p w14:paraId="7BCEFE48" w14:textId="77777777"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After record interval has expired, issue ultrasonic measurement result command(UMR) to retrieve data</w:t>
      </w:r>
    </w:p>
    <w:p w14:paraId="72DDA18B" w14:textId="3A592F25"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Use time-of-flight calculation on retrieved data to compute distance</w:t>
      </w: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t>EEPROM (electrically-erasable Programmable Read-only Memory)</w:t>
      </w:r>
    </w:p>
    <w:p w14:paraId="0CDABF2A" w14:textId="65FAA494" w:rsidR="00AE684A" w:rsidRPr="00E03B15" w:rsidRDefault="00AE684A" w:rsidP="00AE684A">
      <w:pPr>
        <w:ind w:left="720"/>
        <w:rPr>
          <w:rFonts w:cs="Times New Roman"/>
          <w:sz w:val="22"/>
        </w:rPr>
      </w:pPr>
      <w:r>
        <w:tab/>
      </w:r>
      <w:r w:rsidRPr="00E03B15">
        <w:rPr>
          <w:rFonts w:cs="Times New Roman"/>
          <w:sz w:val="22"/>
        </w:rPr>
        <w:t>EEPROM is a non-volatile memory that contains parameters under which PGA460 recognizes</w:t>
      </w:r>
      <w:r w:rsidR="008E0D7E" w:rsidRPr="00E03B15">
        <w:rPr>
          <w:rFonts w:cs="Times New Roman"/>
          <w:sz w:val="22"/>
        </w:rPr>
        <w:t xml:space="preserve"> the type of transduce</w:t>
      </w:r>
      <w:r w:rsidRPr="00E03B15">
        <w:rPr>
          <w:rFonts w:cs="Times New Roman"/>
          <w:sz w:val="22"/>
        </w:rPr>
        <w:t xml:space="preserve"> being used and accordingly carries out its commands. The following parameters affect system diagnostics, burst and listen patterns, and filtering configurations:</w:t>
      </w:r>
    </w:p>
    <w:p w14:paraId="098E9A3D" w14:textId="77777777"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t>FREQUENCY, FREQ_DIAG, DEADTIME</w:t>
      </w:r>
      <w:r w:rsidRPr="00E03B15">
        <w:rPr>
          <w:rFonts w:cs="Times New Roman"/>
          <w:sz w:val="22"/>
        </w:rPr>
        <w:t xml:space="preserve"> determine how accurately the transducer’s frequency is analyzed and how PGA460 recognizes which echoing signal to process.</w:t>
      </w:r>
    </w:p>
    <w:p w14:paraId="3EBFDB18" w14:textId="26E26BA6"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t>REC_LENGTH</w:t>
      </w:r>
      <w:r w:rsidRPr="00E03B15">
        <w:rPr>
          <w:rFonts w:cs="Times New Roman"/>
          <w:sz w:val="22"/>
        </w:rPr>
        <w:t xml:space="preserve"> is associated with how long the PGA460 should wait and listen for the returning signals. During this period, no other commands should b</w:t>
      </w:r>
      <w:r w:rsidR="008E0D7E" w:rsidRPr="00E03B15">
        <w:rPr>
          <w:rFonts w:cs="Times New Roman"/>
          <w:sz w:val="22"/>
        </w:rPr>
        <w:t>e issued to prevent interrupting</w:t>
      </w:r>
      <w:r w:rsidRPr="00E03B15">
        <w:rPr>
          <w:rFonts w:cs="Times New Roman"/>
          <w:sz w:val="22"/>
        </w:rPr>
        <w:t xml:space="preserve"> this listening period. Otherwise, the raw data will not be reported completely and cause diagnostic errors.</w:t>
      </w:r>
    </w:p>
    <w:p w14:paraId="614505C1" w14:textId="77777777"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lastRenderedPageBreak/>
        <w:t>PULSE_1, PULSE_2</w:t>
      </w:r>
      <w:r w:rsidRPr="00E03B15">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E03B15" w:rsidRDefault="00AE684A" w:rsidP="00AE684A">
      <w:pPr>
        <w:pStyle w:val="ListParagraph"/>
        <w:numPr>
          <w:ilvl w:val="0"/>
          <w:numId w:val="9"/>
        </w:numPr>
        <w:spacing w:after="160" w:line="259" w:lineRule="auto"/>
        <w:rPr>
          <w:rFonts w:ascii="Times New Roman" w:hAnsi="Times New Roman" w:cs="Times New Roman"/>
        </w:rPr>
      </w:pPr>
      <w:r w:rsidRPr="00E03B15">
        <w:rPr>
          <w:rFonts w:cs="Times New Roman"/>
          <w:b/>
          <w:sz w:val="22"/>
        </w:rPr>
        <w:t>P1_GAIN_CTRL, P2_GAIN_CTRL</w:t>
      </w:r>
      <w:r w:rsidRPr="00E03B15">
        <w:rPr>
          <w:rFonts w:cs="Times New Roman"/>
          <w:sz w:val="22"/>
        </w:rPr>
        <w:t xml:space="preserve"> describes the amount of amplification throughout the listening period for Preset 1 and Preset 2</w:t>
      </w:r>
    </w:p>
    <w:p w14:paraId="36245F00" w14:textId="57488C8E" w:rsidR="00AE684A" w:rsidRPr="00E03B15" w:rsidRDefault="00AE684A" w:rsidP="00AE684A">
      <w:pPr>
        <w:ind w:left="720"/>
        <w:rPr>
          <w:rFonts w:cs="Times New Roman"/>
          <w:sz w:val="22"/>
        </w:rPr>
      </w:pPr>
      <w:r w:rsidRPr="00E03B15">
        <w:rPr>
          <w:rFonts w:cs="Times New Roman"/>
          <w:sz w:val="22"/>
        </w:rPr>
        <w:t xml:space="preserve">These parameters </w:t>
      </w:r>
      <w:r w:rsidRPr="00E03B15">
        <w:rPr>
          <w:rFonts w:cs="Times New Roman"/>
          <w:b/>
          <w:sz w:val="22"/>
          <w:u w:val="single"/>
        </w:rPr>
        <w:t>DO NOT</w:t>
      </w:r>
      <w:r w:rsidRPr="00E03B15">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r w:rsidR="008E0D7E" w:rsidRPr="00E03B15">
        <w:rPr>
          <w:rFonts w:cs="Times New Roman"/>
          <w:sz w:val="22"/>
        </w:rPr>
        <w:t xml:space="preserve"> during initialization</w:t>
      </w:r>
      <w:r w:rsidRPr="00E03B15">
        <w:rPr>
          <w:rFonts w:cs="Times New Roman"/>
          <w:sz w:val="22"/>
        </w:rPr>
        <w:t>.</w:t>
      </w:r>
    </w:p>
    <w:p w14:paraId="51BE77D7" w14:textId="2657B47D" w:rsidR="00AE684A" w:rsidRPr="00E03B15" w:rsidRDefault="00AE684A" w:rsidP="00AE684A">
      <w:r w:rsidRPr="00E03B15">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0DA77F43"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w:t>
      </w:r>
      <w:r w:rsidR="008E0D7E">
        <w:rPr>
          <w:rFonts w:cs="Times New Roman"/>
          <w:sz w:val="22"/>
        </w:rPr>
        <w:t>; if not cleared, a constant distance will result regardless of the changing environment</w:t>
      </w:r>
      <w:r w:rsidRPr="00AE684A">
        <w:rPr>
          <w:rFonts w:cs="Times New Roman"/>
          <w:sz w:val="22"/>
        </w:rPr>
        <w:t>. Threshold parameters control the level at which the PGA460 is listening for reflected echo. If the levels are set too high, PGA460 may not recognize object detected if the raw echo data signals are small. On the other hand, if the levels are too low, PGA460 may detect false positives.</w:t>
      </w:r>
    </w:p>
    <w:p w14:paraId="64C4F758" w14:textId="14A9A55D" w:rsidR="00967731" w:rsidRDefault="008E0D7E" w:rsidP="00EE56F4">
      <w:pPr>
        <w:spacing w:after="200"/>
        <w:jc w:val="center"/>
      </w:pPr>
      <w:r>
        <w:rPr>
          <w:noProof/>
        </w:rPr>
        <w:drawing>
          <wp:inline distT="0" distB="0" distL="0" distR="0" wp14:anchorId="4B399862" wp14:editId="0FDE8DE4">
            <wp:extent cx="6076950" cy="275684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1"/>
                    <a:stretch/>
                  </pic:blipFill>
                  <pic:spPr bwMode="auto">
                    <a:xfrm>
                      <a:off x="0" y="0"/>
                      <a:ext cx="6076950" cy="2756848"/>
                    </a:xfrm>
                    <a:prstGeom prst="rect">
                      <a:avLst/>
                    </a:prstGeom>
                    <a:ln>
                      <a:noFill/>
                    </a:ln>
                    <a:extLst>
                      <a:ext uri="{53640926-AAD7-44D8-BBD7-CCE9431645EC}">
                        <a14:shadowObscured xmlns:a14="http://schemas.microsoft.com/office/drawing/2010/main"/>
                      </a:ext>
                    </a:extLst>
                  </pic:spPr>
                </pic:pic>
              </a:graphicData>
            </a:graphic>
          </wp:inline>
        </w:drawing>
      </w:r>
    </w:p>
    <w:p w14:paraId="6B3D7602" w14:textId="69BA5C8B"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w:t>
      </w:r>
      <w:r w:rsidR="00321A9A">
        <w:rPr>
          <w:rFonts w:cs="Times New Roman"/>
          <w:i/>
          <w:color w:val="315F02" w:themeColor="accent3" w:themeShade="BF"/>
          <w:sz w:val="20"/>
          <w:szCs w:val="20"/>
        </w:rPr>
        <w:t>der to be recognized as</w:t>
      </w:r>
      <w:r w:rsidRPr="00764B91">
        <w:rPr>
          <w:rFonts w:cs="Times New Roman"/>
          <w:i/>
          <w:color w:val="315F02" w:themeColor="accent3" w:themeShade="BF"/>
          <w:sz w:val="20"/>
          <w:szCs w:val="20"/>
        </w:rPr>
        <w:t xml:space="preserve"> object</w:t>
      </w:r>
      <w:r w:rsidR="00E03B15">
        <w:rPr>
          <w:rFonts w:cs="Times New Roman"/>
          <w:i/>
          <w:color w:val="315F02" w:themeColor="accent3" w:themeShade="BF"/>
          <w:sz w:val="20"/>
          <w:szCs w:val="20"/>
        </w:rPr>
        <w:t xml:space="preserve"> detected</w:t>
      </w:r>
      <w:r w:rsidR="00321A9A">
        <w:rPr>
          <w:rFonts w:cs="Times New Roman"/>
          <w:i/>
          <w:color w:val="315F02" w:themeColor="accent3" w:themeShade="BF"/>
          <w:sz w:val="20"/>
          <w:szCs w:val="20"/>
        </w:rPr>
        <w:t>.</w:t>
      </w:r>
    </w:p>
    <w:p w14:paraId="6371E271" w14:textId="072521F6" w:rsidR="00161D21" w:rsidRPr="00E03B15" w:rsidRDefault="00321A9A" w:rsidP="00161D21">
      <w:pPr>
        <w:spacing w:after="240"/>
        <w:ind w:left="720" w:firstLine="720"/>
        <w:rPr>
          <w:rFonts w:cs="Times New Roman"/>
          <w:sz w:val="22"/>
        </w:rPr>
      </w:pPr>
      <w:r w:rsidRPr="00E03B15">
        <w:rPr>
          <w:rFonts w:cs="Times New Roman"/>
          <w:sz w:val="22"/>
        </w:rPr>
        <w:t>O</w:t>
      </w:r>
      <w:r w:rsidR="00161D21" w:rsidRPr="00E03B15">
        <w:rPr>
          <w:rFonts w:cs="Times New Roman"/>
          <w:sz w:val="22"/>
        </w:rPr>
        <w:t>ptimally modify</w:t>
      </w:r>
      <w:r w:rsidRPr="00E03B15">
        <w:rPr>
          <w:rFonts w:cs="Times New Roman"/>
          <w:sz w:val="22"/>
        </w:rPr>
        <w:t>ing</w:t>
      </w:r>
      <w:r w:rsidR="00161D21" w:rsidRPr="00E03B15">
        <w:rPr>
          <w:rFonts w:cs="Times New Roman"/>
          <w:sz w:val="22"/>
        </w:rPr>
        <w:t xml:space="preserve"> threshold values to prevent false positives and zero object detection</w:t>
      </w:r>
      <w:r w:rsidRPr="00E03B15">
        <w:rPr>
          <w:rFonts w:cs="Times New Roman"/>
          <w:sz w:val="22"/>
        </w:rPr>
        <w:t xml:space="preserve"> requires</w:t>
      </w:r>
      <w:r w:rsidR="00161D21" w:rsidRPr="00E03B15">
        <w:rPr>
          <w:rFonts w:cs="Times New Roman"/>
          <w:sz w:val="22"/>
        </w:rPr>
        <w:t xml:space="preserve"> the threshold values </w:t>
      </w:r>
      <w:r w:rsidRPr="00E03B15">
        <w:rPr>
          <w:rFonts w:cs="Times New Roman"/>
          <w:sz w:val="22"/>
        </w:rPr>
        <w:t>to</w:t>
      </w:r>
      <w:r w:rsidR="00161D21" w:rsidRPr="00E03B15">
        <w:rPr>
          <w:rFonts w:cs="Times New Roman"/>
          <w:sz w:val="22"/>
        </w:rPr>
        <w:t xml:space="preserve"> be set as close to the echo data dump base as possible while leaving some buffer for noise. The most efficient way to adjust the levels is use the </w:t>
      </w:r>
      <w:hyperlink r:id="rId22" w:history="1">
        <w:r w:rsidR="00161D21" w:rsidRPr="00E03B15">
          <w:rPr>
            <w:rStyle w:val="Hyperlink"/>
            <w:rFonts w:cs="Times New Roman"/>
            <w:sz w:val="22"/>
          </w:rPr>
          <w:t>PGA460 EVM GUI</w:t>
        </w:r>
      </w:hyperlink>
      <w:r w:rsidR="00161D21" w:rsidRPr="00E03B15">
        <w:rPr>
          <w:rFonts w:cs="Times New Roman"/>
          <w:sz w:val="22"/>
        </w:rPr>
        <w:t xml:space="preserve"> Load Chart function, under Threshold tab, to better visualize the data and make appropriate modifications. The echo data dump can be retrieved from running pullEchoDataDump function and be reformatted into a file the GUI can import. The template can be found in Echo </w:t>
      </w:r>
      <w:r w:rsidR="00161D21" w:rsidRPr="00E03B15">
        <w:rPr>
          <w:rFonts w:cs="Times New Roman"/>
          <w:color w:val="808080" w:themeColor="background1" w:themeShade="80"/>
          <w:sz w:val="22"/>
        </w:rPr>
        <w:t xml:space="preserve">Data Dump Folder </w:t>
      </w:r>
      <w:r w:rsidR="00161D21" w:rsidRPr="00E03B15">
        <w:rPr>
          <w:rFonts w:cs="Times New Roman"/>
          <w:sz w:val="22"/>
        </w:rPr>
        <w:t xml:space="preserve">along with an Excel file that reorganizes the echo data dump. After the levels are </w:t>
      </w:r>
      <w:r w:rsidRPr="00E03B15">
        <w:rPr>
          <w:rFonts w:cs="Times New Roman"/>
          <w:sz w:val="22"/>
        </w:rPr>
        <w:t>properl</w:t>
      </w:r>
      <w:r w:rsidR="00D323E4" w:rsidRPr="00E03B15">
        <w:rPr>
          <w:rFonts w:cs="Times New Roman"/>
          <w:sz w:val="22"/>
        </w:rPr>
        <w:t xml:space="preserve">y modified, register maps of </w:t>
      </w:r>
      <w:r w:rsidR="00D323E4" w:rsidRPr="00E03B15">
        <w:rPr>
          <w:sz w:val="22"/>
        </w:rPr>
        <w:t xml:space="preserve">Px_THR_[0:15] </w:t>
      </w:r>
      <w:r w:rsidR="00D323E4" w:rsidRPr="00E03B15">
        <w:rPr>
          <w:sz w:val="22"/>
        </w:rPr>
        <w:lastRenderedPageBreak/>
        <w:t xml:space="preserve">in </w:t>
      </w:r>
      <w:hyperlink r:id="rId23" w:history="1">
        <w:r w:rsidR="00D323E4" w:rsidRPr="00E03B15">
          <w:rPr>
            <w:rStyle w:val="Hyperlink"/>
            <w:rFonts w:cs="Times New Roman"/>
            <w:sz w:val="22"/>
          </w:rPr>
          <w:t xml:space="preserve">PGA460 Ultrasonic Signal Processor and Transducer </w:t>
        </w:r>
        <w:r w:rsidR="00D323E4" w:rsidRPr="00E03B15">
          <w:rPr>
            <w:rStyle w:val="Hyperlink"/>
            <w:rFonts w:cs="Times New Roman"/>
            <w:sz w:val="22"/>
            <w:u w:val="none"/>
          </w:rPr>
          <w:t>Driver</w:t>
        </w:r>
      </w:hyperlink>
      <w:r w:rsidR="00D323E4" w:rsidRPr="00E03B15">
        <w:rPr>
          <w:rStyle w:val="Hyperlink"/>
          <w:rFonts w:cs="Times New Roman"/>
          <w:sz w:val="22"/>
          <w:u w:val="none"/>
        </w:rPr>
        <w:t xml:space="preserve"> </w:t>
      </w:r>
      <w:r w:rsidR="00D323E4" w:rsidRPr="00E03B15">
        <w:rPr>
          <w:rStyle w:val="Hyperlink"/>
          <w:rFonts w:cs="Times New Roman"/>
          <w:color w:val="auto"/>
          <w:sz w:val="22"/>
          <w:u w:val="none"/>
        </w:rPr>
        <w:t>will explain how to enter the changes in PGA460-readable format.</w:t>
      </w:r>
    </w:p>
    <w:p w14:paraId="3C03721C" w14:textId="263937A7" w:rsidR="00AE684A" w:rsidRDefault="00161D21" w:rsidP="00AE684A">
      <w:pPr>
        <w:jc w:val="center"/>
      </w:pPr>
      <w:r w:rsidRPr="00BD0EFB">
        <w:rPr>
          <w:rFonts w:ascii="Times New Roman" w:hAnsi="Times New Roman" w:cs="Times New Roman"/>
          <w:noProof/>
          <w:szCs w:val="24"/>
        </w:rPr>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4">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315F02" w:themeColor="accent3"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6947C76" w14:textId="77777777" w:rsidR="00D323E4" w:rsidRDefault="00D323E4" w:rsidP="00764B91">
      <w:pPr>
        <w:ind w:left="720"/>
        <w:rPr>
          <w:rFonts w:cs="Times New Roman"/>
          <w:i/>
          <w:color w:val="481EA3" w:themeColor="accent5" w:themeShade="BF"/>
          <w:sz w:val="20"/>
          <w:szCs w:val="20"/>
        </w:rPr>
      </w:pP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79778724" w:rsidR="00C653FF" w:rsidRDefault="00C653FF" w:rsidP="00B71860">
      <w:pPr>
        <w:jc w:val="center"/>
      </w:pPr>
    </w:p>
    <w:p w14:paraId="5E29FCD2" w14:textId="0BD4FB34" w:rsidR="00C653FF" w:rsidRDefault="00C653FF" w:rsidP="004B7E44"/>
    <w:p w14:paraId="04B5B77C" w14:textId="0339F442" w:rsidR="00C653FF" w:rsidRDefault="00D323E4" w:rsidP="00B71860">
      <w:pPr>
        <w:jc w:val="center"/>
      </w:pPr>
      <w:r>
        <w:rPr>
          <w:noProof/>
        </w:rPr>
        <w:lastRenderedPageBreak/>
        <w:drawing>
          <wp:inline distT="0" distB="0" distL="0" distR="0" wp14:anchorId="615C492A" wp14:editId="6C9AEA28">
            <wp:extent cx="5015552" cy="26603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162" cy="2673409"/>
                    </a:xfrm>
                    <a:prstGeom prst="rect">
                      <a:avLst/>
                    </a:prstGeom>
                  </pic:spPr>
                </pic:pic>
              </a:graphicData>
            </a:graphic>
          </wp:inline>
        </w:drawing>
      </w:r>
    </w:p>
    <w:p w14:paraId="7FBBE8EA" w14:textId="769469BB" w:rsidR="00C653FF" w:rsidRPr="00E03B15" w:rsidRDefault="00D323E4" w:rsidP="00E03B15">
      <w:pPr>
        <w:ind w:left="720"/>
        <w:rPr>
          <w:rFonts w:cs="Times New Roman"/>
          <w:i/>
          <w:color w:val="315F02" w:themeColor="accent3" w:themeShade="BF"/>
          <w:sz w:val="20"/>
          <w:szCs w:val="20"/>
        </w:rPr>
      </w:pPr>
      <w:r w:rsidRPr="00764B91">
        <w:rPr>
          <w:rFonts w:ascii="Times New Roman" w:hAnsi="Times New Roman" w:cs="Times New Roman"/>
          <w:i/>
          <w:color w:val="481EA3" w:themeColor="accent5" w:themeShade="BF"/>
          <w:sz w:val="20"/>
          <w:szCs w:val="20"/>
        </w:rPr>
        <w:t xml:space="preserve">     </w:t>
      </w:r>
      <w:r>
        <w:rPr>
          <w:rFonts w:cs="Times New Roman"/>
          <w:i/>
          <w:color w:val="315F02" w:themeColor="accent3" w:themeShade="BF"/>
          <w:sz w:val="20"/>
          <w:szCs w:val="20"/>
        </w:rPr>
        <w:t>The graph shows increasing TVGAIN for longer distances to accommodate for attenuation.</w:t>
      </w:r>
    </w:p>
    <w:p w14:paraId="4B9061D5" w14:textId="6B4AC79B" w:rsidR="00B71860" w:rsidRDefault="00B71860" w:rsidP="00B71860">
      <w:pPr>
        <w:pStyle w:val="Heading4"/>
        <w:rPr>
          <w:color w:val="315F02" w:themeColor="accent3" w:themeShade="BF"/>
        </w:rPr>
      </w:pPr>
      <w:r>
        <w:rPr>
          <w:color w:val="315F02" w:themeColor="accent3" w:themeShade="BF"/>
        </w:rPr>
        <w:t>GETDISTANCE SCRIPT</w:t>
      </w:r>
    </w:p>
    <w:p w14:paraId="5D409F29" w14:textId="3BA428ED" w:rsidR="00B71860" w:rsidRPr="00E03B15" w:rsidRDefault="00B71860" w:rsidP="00B71860">
      <w:pPr>
        <w:rPr>
          <w:rFonts w:cs="Times New Roman"/>
          <w:sz w:val="22"/>
        </w:rPr>
      </w:pPr>
      <w:r w:rsidRPr="00E03B15">
        <w:rPr>
          <w:rFonts w:cs="Times New Roman"/>
          <w:sz w:val="22"/>
        </w:rPr>
        <w:t>The sequence of which to extract distance (m) from PGA460 is:</w:t>
      </w:r>
    </w:p>
    <w:p w14:paraId="3A769803"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Burst and Listen</w:t>
      </w:r>
    </w:p>
    <w:p w14:paraId="72B28A05"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Pull data measurement</w:t>
      </w:r>
    </w:p>
    <w:p w14:paraId="4665E757"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Compute distance from data measurement</w:t>
      </w:r>
    </w:p>
    <w:p w14:paraId="4E68C275" w14:textId="77777777" w:rsidR="00B71860" w:rsidRPr="00E03B15" w:rsidRDefault="00B71860" w:rsidP="00B71860">
      <w:pPr>
        <w:pStyle w:val="ListParagraph"/>
        <w:rPr>
          <w:rFonts w:cs="Times New Roman"/>
          <w:noProof/>
          <w:sz w:val="22"/>
        </w:rPr>
      </w:pPr>
    </w:p>
    <w:p w14:paraId="23F8D1C8" w14:textId="77777777" w:rsidR="00B71860" w:rsidRPr="00E03B15" w:rsidRDefault="00B71860" w:rsidP="00B71860">
      <w:pPr>
        <w:pStyle w:val="ListParagraph"/>
        <w:rPr>
          <w:rFonts w:cs="Times New Roman"/>
          <w:noProof/>
          <w:sz w:val="22"/>
        </w:rPr>
      </w:pPr>
      <w:r w:rsidRPr="00E03B15">
        <w:rPr>
          <w:rFonts w:cs="Times New Roman"/>
          <w:b/>
          <w:noProof/>
          <w:sz w:val="22"/>
        </w:rPr>
        <w:t>BURST AND LISTEN</w:t>
      </w:r>
      <w:r w:rsidRPr="00E03B15">
        <w:rPr>
          <w:rFonts w:cs="Times New Roman"/>
          <w:noProof/>
          <w:sz w:val="22"/>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E03B15" w:rsidRDefault="00B71860" w:rsidP="00B71860">
      <w:pPr>
        <w:pStyle w:val="ListParagraph"/>
        <w:rPr>
          <w:rFonts w:cs="Times New Roman"/>
          <w:noProof/>
          <w:sz w:val="22"/>
        </w:rPr>
      </w:pPr>
    </w:p>
    <w:p w14:paraId="2FC63363" w14:textId="77777777" w:rsidR="00B71860" w:rsidRPr="00E03B15" w:rsidRDefault="00B71860" w:rsidP="00B71860">
      <w:pPr>
        <w:pStyle w:val="ListParagraph"/>
        <w:rPr>
          <w:rFonts w:cs="Times New Roman"/>
          <w:noProof/>
          <w:sz w:val="22"/>
        </w:rPr>
      </w:pPr>
      <w:r w:rsidRPr="00E03B15">
        <w:rPr>
          <w:rFonts w:cs="Times New Roman"/>
          <w:b/>
          <w:noProof/>
          <w:sz w:val="22"/>
        </w:rPr>
        <w:t>PULL DATA MEASUREMENT</w:t>
      </w:r>
      <w:r w:rsidRPr="00E03B15">
        <w:rPr>
          <w:rFonts w:cs="Times New Roman"/>
          <w:noProof/>
          <w:sz w:val="22"/>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E03B15" w:rsidRDefault="00B71860" w:rsidP="00B71860">
      <w:pPr>
        <w:pStyle w:val="ListParagraph"/>
        <w:rPr>
          <w:rFonts w:cs="Times New Roman"/>
          <w:noProof/>
          <w:sz w:val="22"/>
        </w:rPr>
      </w:pPr>
    </w:p>
    <w:p w14:paraId="6F90FB83" w14:textId="725C935B" w:rsidR="00B71860" w:rsidRPr="00E03B15" w:rsidRDefault="00B71860" w:rsidP="00B71860">
      <w:pPr>
        <w:pStyle w:val="ListParagraph"/>
        <w:rPr>
          <w:rFonts w:cs="Times New Roman"/>
          <w:noProof/>
          <w:sz w:val="22"/>
        </w:rPr>
      </w:pPr>
      <w:r w:rsidRPr="00E03B15">
        <w:rPr>
          <w:rFonts w:cs="Times New Roman"/>
          <w:b/>
          <w:noProof/>
          <w:sz w:val="22"/>
        </w:rPr>
        <w:t>COMPUTE DISTANCE</w:t>
      </w:r>
      <w:r w:rsidRPr="00E03B15">
        <w:rPr>
          <w:rFonts w:cs="Times New Roman"/>
          <w:noProof/>
          <w:sz w:val="22"/>
        </w:rPr>
        <w:t xml:space="preserve"> command will use raw data in ultraMeasResult array to return a distance in meter. For each object detection, there is a set of 5 bytes, describing distance, width, and peak amplitude. Since we are only concerned with distance, the 2</w:t>
      </w:r>
      <w:r w:rsidRPr="00E03B15">
        <w:rPr>
          <w:rFonts w:cs="Times New Roman"/>
          <w:noProof/>
          <w:sz w:val="22"/>
          <w:vertAlign w:val="superscript"/>
        </w:rPr>
        <w:t>nd</w:t>
      </w:r>
      <w:r w:rsidRPr="00E03B15">
        <w:rPr>
          <w:rFonts w:cs="Times New Roman"/>
          <w:noProof/>
          <w:sz w:val="22"/>
        </w:rPr>
        <w:t xml:space="preserve"> and 3</w:t>
      </w:r>
      <w:r w:rsidRPr="00E03B15">
        <w:rPr>
          <w:rFonts w:cs="Times New Roman"/>
          <w:noProof/>
          <w:sz w:val="22"/>
          <w:vertAlign w:val="superscript"/>
        </w:rPr>
        <w:t>rd</w:t>
      </w:r>
      <w:r w:rsidRPr="00E03B15">
        <w:rPr>
          <w:rFonts w:cs="Times New Roman"/>
          <w:noProof/>
          <w:sz w:val="22"/>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394D4305" w14:textId="79C2E519" w:rsidR="00E03B15" w:rsidRDefault="00B71860" w:rsidP="00E03B15">
      <w:pPr>
        <w:jc w:val="center"/>
        <w:rPr>
          <w:i/>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44DBE160" w14:textId="77777777" w:rsidR="00E03B15" w:rsidRPr="00E03B15" w:rsidRDefault="00E03B15" w:rsidP="00E03B15">
      <w:pPr>
        <w:jc w:val="center"/>
        <w:rPr>
          <w:i/>
          <w:color w:val="315F02" w:themeColor="accent3" w:themeShade="BF"/>
          <w:sz w:val="18"/>
          <w:szCs w:val="18"/>
        </w:rPr>
      </w:pPr>
    </w:p>
    <w:p w14:paraId="15627EDA" w14:textId="77777777" w:rsidR="00C77983" w:rsidRDefault="00C77983">
      <w:pPr>
        <w:spacing w:after="200"/>
        <w:rPr>
          <w:color w:val="5CA200" w:themeColor="accent1" w:themeShade="80"/>
        </w:rPr>
      </w:pPr>
      <w:r>
        <w:rPr>
          <w:color w:val="5CA200" w:themeColor="accent1" w:themeShade="80"/>
        </w:rPr>
        <w:br w:type="page"/>
      </w:r>
    </w:p>
    <w:p w14:paraId="474B9B88" w14:textId="260B2A4C" w:rsidR="00EE56F4" w:rsidRPr="007818E6" w:rsidRDefault="00EE56F4" w:rsidP="00E03B15">
      <w:pPr>
        <w:ind w:firstLine="720"/>
        <w:rPr>
          <w:rFonts w:eastAsia="Times New Roman" w:cs="Times New Roman"/>
          <w:color w:val="5CA200" w:themeColor="accent1" w:themeShade="80"/>
          <w:spacing w:val="-4"/>
          <w:kern w:val="28"/>
        </w:rPr>
      </w:pPr>
      <w:r>
        <w:rPr>
          <w:color w:val="5CA200" w:themeColor="accent1" w:themeShade="80"/>
        </w:rPr>
        <w:lastRenderedPageBreak/>
        <w:t>Multiple Transducers GetDistance Script</w:t>
      </w:r>
    </w:p>
    <w:p w14:paraId="219DBE8F" w14:textId="4F8DD543" w:rsidR="00B71860" w:rsidRPr="00E03B15" w:rsidRDefault="00EE56F4" w:rsidP="00EE56F4">
      <w:pPr>
        <w:ind w:left="720"/>
        <w:rPr>
          <w:sz w:val="22"/>
        </w:rPr>
      </w:pPr>
      <w:r>
        <w:tab/>
      </w:r>
      <w:r w:rsidRPr="00E03B15">
        <w:rPr>
          <w:sz w:val="22"/>
        </w:rPr>
        <w:t>As the sequence of commands required for extracting distance is known and consistent, it is possible to create customized functions to increase the feed rate</w:t>
      </w:r>
      <w:r w:rsidR="007818E6" w:rsidRPr="00E03B15">
        <w:rPr>
          <w:sz w:val="22"/>
        </w:rPr>
        <w:t>, especially for multiple-transducers setup</w:t>
      </w:r>
      <w:r w:rsidRPr="00E03B15">
        <w:rPr>
          <w:sz w:val="22"/>
        </w:rPr>
        <w:t xml:space="preserve">. The Energia library example code </w:t>
      </w:r>
      <w:r w:rsidR="006E6DF7" w:rsidRPr="00E03B15">
        <w:rPr>
          <w:sz w:val="22"/>
        </w:rPr>
        <w:t>reports</w:t>
      </w:r>
      <w:r w:rsidRPr="00E03B15">
        <w:rPr>
          <w:sz w:val="22"/>
        </w:rPr>
        <w:t xml:space="preserve"> distance for </w:t>
      </w:r>
      <w:r w:rsidRPr="00E03B15">
        <w:rPr>
          <w:i/>
          <w:iCs/>
          <w:sz w:val="22"/>
        </w:rPr>
        <w:t>one</w:t>
      </w:r>
      <w:r w:rsidRPr="00E03B15">
        <w:rPr>
          <w:sz w:val="22"/>
        </w:rPr>
        <w:t xml:space="preserve"> ultrasonic sensor at a rate of four (4) frames per second. </w:t>
      </w:r>
      <w:r w:rsidR="00D5227B" w:rsidRPr="00E03B15">
        <w:rPr>
          <w:sz w:val="22"/>
        </w:rPr>
        <w:t xml:space="preserve">Therefore, knowing the required sequence of commands enables creation of own GetDistance script version, which can bypass many limitations embedded in the Energia Library code and increase the feed rate up to fifty (50) frames per second. Refer to </w:t>
      </w:r>
      <w:r w:rsidR="00D323E4" w:rsidRPr="00E03B15">
        <w:rPr>
          <w:color w:val="A6A6A6" w:themeColor="background1" w:themeShade="A6"/>
          <w:sz w:val="22"/>
        </w:rPr>
        <w:t>PGA460_singleSensor</w:t>
      </w:r>
      <w:r w:rsidR="00D5227B" w:rsidRPr="00E03B15">
        <w:rPr>
          <w:color w:val="A6A6A6" w:themeColor="background1" w:themeShade="A6"/>
          <w:sz w:val="22"/>
        </w:rPr>
        <w:t xml:space="preserve">.ino </w:t>
      </w:r>
      <w:r w:rsidR="00D5227B" w:rsidRPr="00E03B15">
        <w:rPr>
          <w:sz w:val="22"/>
        </w:rPr>
        <w:t xml:space="preserve">for more details on customized functions and </w:t>
      </w:r>
      <w:r w:rsidR="006815A4" w:rsidRPr="00E03B15">
        <w:rPr>
          <w:sz w:val="22"/>
        </w:rPr>
        <w:t xml:space="preserve">to </w:t>
      </w:r>
      <w:r w:rsidR="00D5227B" w:rsidRPr="00E03B15">
        <w:rPr>
          <w:sz w:val="22"/>
        </w:rPr>
        <w:t>verify the feed rate.</w:t>
      </w:r>
    </w:p>
    <w:p w14:paraId="798D5BC7" w14:textId="729727D3" w:rsidR="00D5227B" w:rsidRPr="00E03B15" w:rsidRDefault="00D5227B" w:rsidP="00EE56F4">
      <w:pPr>
        <w:ind w:left="720"/>
        <w:rPr>
          <w:sz w:val="22"/>
        </w:rPr>
      </w:pPr>
      <w:r w:rsidRPr="00E03B15">
        <w:rPr>
          <w:sz w:val="22"/>
        </w:rPr>
        <w:tab/>
      </w:r>
      <w:r w:rsidR="007818E6" w:rsidRPr="00E03B15">
        <w:rPr>
          <w:sz w:val="22"/>
        </w:rPr>
        <w:t>Creating own GetDistance script minimizes</w:t>
      </w:r>
      <w:r w:rsidR="00AE16C5" w:rsidRPr="00E03B15">
        <w:rPr>
          <w:sz w:val="22"/>
        </w:rPr>
        <w:t xml:space="preserve"> significant feed rate reduction while driving multiple ultrasonic </w:t>
      </w:r>
      <w:r w:rsidR="00D323E4" w:rsidRPr="00E03B15">
        <w:rPr>
          <w:sz w:val="22"/>
        </w:rPr>
        <w:t>simultaneously, without using multi</w:t>
      </w:r>
      <w:r w:rsidR="00AE16C5" w:rsidRPr="00E03B15">
        <w:rPr>
          <w:sz w:val="22"/>
        </w:rPr>
        <w:t xml:space="preserve">threading. The Energia library example code is created specifically to be used for </w:t>
      </w:r>
      <w:r w:rsidR="00AE16C5" w:rsidRPr="00E03B15">
        <w:rPr>
          <w:i/>
          <w:iCs/>
          <w:sz w:val="22"/>
        </w:rPr>
        <w:t>one</w:t>
      </w:r>
      <w:r w:rsidR="00AE16C5" w:rsidRPr="00E03B15">
        <w:rPr>
          <w:sz w:val="22"/>
        </w:rPr>
        <w:t xml:space="preserve"> ultrasonic sensor. Therefore, even when multiple ultrasonic sensors are used, the script will complete the whole sequence of commands for one sensor before repeating the same sequence for the next sensor within one loop.</w:t>
      </w:r>
      <w:r w:rsidR="006815A4" w:rsidRPr="00E03B15">
        <w:rPr>
          <w:sz w:val="22"/>
        </w:rPr>
        <w:t xml:space="preserve"> As imagined, this method can reduce the feed rate by half every time </w:t>
      </w:r>
      <w:r w:rsidR="007818E6" w:rsidRPr="00E03B15">
        <w:rPr>
          <w:sz w:val="22"/>
        </w:rPr>
        <w:t>a new</w:t>
      </w:r>
      <w:r w:rsidR="006815A4" w:rsidRPr="00E03B15">
        <w:rPr>
          <w:sz w:val="22"/>
        </w:rPr>
        <w:t xml:space="preserve"> ultrasonic sensor is added</w:t>
      </w:r>
      <w:r w:rsidR="006E6DF7" w:rsidRPr="00E03B15">
        <w:rPr>
          <w:sz w:val="22"/>
        </w:rPr>
        <w:t xml:space="preserve"> to the setup</w:t>
      </w:r>
      <w:r w:rsidR="006815A4" w:rsidRPr="00E03B15">
        <w:rPr>
          <w:sz w:val="22"/>
        </w:rPr>
        <w:t>, which greatly impacts real-time analysis of the vehicle’s surroundings.</w:t>
      </w:r>
    </w:p>
    <w:p w14:paraId="4BABF95B" w14:textId="6410E0FE" w:rsidR="006815A4" w:rsidRPr="00E03B15" w:rsidRDefault="006815A4" w:rsidP="00E03B15">
      <w:pPr>
        <w:ind w:left="720"/>
        <w:rPr>
          <w:sz w:val="22"/>
        </w:rPr>
      </w:pPr>
      <w:r w:rsidRPr="00E03B15">
        <w:rPr>
          <w:sz w:val="22"/>
        </w:rPr>
        <w:tab/>
        <w:t>The most cost-effective and easily-modifiable way</w:t>
      </w:r>
      <w:r w:rsidR="007818E6" w:rsidRPr="00E03B15">
        <w:rPr>
          <w:sz w:val="22"/>
        </w:rPr>
        <w:t xml:space="preserve"> to</w:t>
      </w:r>
      <w:r w:rsidRPr="00E03B15">
        <w:rPr>
          <w:sz w:val="22"/>
        </w:rPr>
        <w:t xml:space="preserve"> maintain approximately the same feed rate</w:t>
      </w:r>
      <w:r w:rsidR="007818E6" w:rsidRPr="00E03B15">
        <w:rPr>
          <w:sz w:val="22"/>
        </w:rPr>
        <w:t>, without having to incorporate multithreading,</w:t>
      </w:r>
      <w:r w:rsidRPr="00E03B15">
        <w:rPr>
          <w:sz w:val="22"/>
        </w:rPr>
        <w:t xml:space="preserve"> is to have all PGA460s perform the same command simultaneously for each stage of the sequence. </w:t>
      </w:r>
      <w:r w:rsidR="009A568F" w:rsidRPr="00E03B15">
        <w:rPr>
          <w:sz w:val="22"/>
        </w:rPr>
        <w:t xml:space="preserve">When </w:t>
      </w:r>
      <w:r w:rsidR="007B4F5D" w:rsidRPr="00E03B15">
        <w:rPr>
          <w:sz w:val="22"/>
        </w:rPr>
        <w:t>multiple UART ports are utilized (4 readily available on Mega 2560), the transmission for each PGA460 will be separate and interrupted</w:t>
      </w:r>
      <w:r w:rsidR="009A568F" w:rsidRPr="00E03B15">
        <w:rPr>
          <w:sz w:val="22"/>
        </w:rPr>
        <w:t>, which is especially important for the burst+listen stage</w:t>
      </w:r>
      <w:r w:rsidR="007B4F5D" w:rsidRPr="00E03B15">
        <w:rPr>
          <w:sz w:val="22"/>
        </w:rPr>
        <w:t xml:space="preserve">. </w:t>
      </w:r>
      <w:r w:rsidR="00B969C4" w:rsidRPr="00E03B15">
        <w:rPr>
          <w:sz w:val="22"/>
        </w:rPr>
        <w:t xml:space="preserve">The only </w:t>
      </w:r>
      <w:r w:rsidR="009A568F" w:rsidRPr="00E03B15">
        <w:rPr>
          <w:sz w:val="22"/>
        </w:rPr>
        <w:t xml:space="preserve">noticeable difference </w:t>
      </w:r>
      <w:r w:rsidR="00B969C4" w:rsidRPr="00E03B15">
        <w:rPr>
          <w:sz w:val="22"/>
        </w:rPr>
        <w:t xml:space="preserve">in the sequence is how </w:t>
      </w:r>
      <w:r w:rsidR="009A568F" w:rsidRPr="00E03B15">
        <w:rPr>
          <w:sz w:val="22"/>
        </w:rPr>
        <w:t xml:space="preserve">the </w:t>
      </w:r>
      <w:r w:rsidR="00B969C4" w:rsidRPr="00E03B15">
        <w:rPr>
          <w:sz w:val="22"/>
        </w:rPr>
        <w:t>retrieved data will be stored</w:t>
      </w:r>
      <w:r w:rsidR="009A568F" w:rsidRPr="00E03B15">
        <w:rPr>
          <w:sz w:val="22"/>
        </w:rPr>
        <w:t xml:space="preserve">. The Energia library code </w:t>
      </w:r>
      <w:r w:rsidR="006E6DF7" w:rsidRPr="00E03B15">
        <w:rPr>
          <w:sz w:val="22"/>
        </w:rPr>
        <w:t>has</w:t>
      </w:r>
      <w:r w:rsidR="009A568F" w:rsidRPr="00E03B15">
        <w:rPr>
          <w:sz w:val="22"/>
        </w:rPr>
        <w:t xml:space="preserve"> an array to store distances of up to eight (8) object detections for one PGA460. Since only one (1) object detection is needed, each PGA460 </w:t>
      </w:r>
      <w:r w:rsidR="006C721E" w:rsidRPr="00E03B15">
        <w:rPr>
          <w:sz w:val="22"/>
        </w:rPr>
        <w:t>can</w:t>
      </w:r>
      <w:r w:rsidR="009A568F" w:rsidRPr="00E03B15">
        <w:rPr>
          <w:sz w:val="22"/>
        </w:rPr>
        <w:t xml:space="preserve"> store data in particular segment of the array</w:t>
      </w:r>
      <w:r w:rsidR="006C721E" w:rsidRPr="00E03B15">
        <w:rPr>
          <w:sz w:val="22"/>
        </w:rPr>
        <w:t xml:space="preserve">, and thus, all PGA460s can modify the array simultaneously. For more details on multiple-transducer GetDistance script, refer to </w:t>
      </w:r>
      <w:r w:rsidR="006E6DF7" w:rsidRPr="00E03B15">
        <w:rPr>
          <w:color w:val="808080" w:themeColor="background1" w:themeShade="80"/>
          <w:sz w:val="22"/>
        </w:rPr>
        <w:t xml:space="preserve">PGA460_multipleSensors.ino </w:t>
      </w:r>
      <w:r w:rsidR="006E6DF7" w:rsidRPr="00E03B15">
        <w:rPr>
          <w:sz w:val="22"/>
        </w:rPr>
        <w:t xml:space="preserve">in </w:t>
      </w:r>
      <w:r w:rsidR="006E6DF7" w:rsidRPr="00E03B15">
        <w:rPr>
          <w:color w:val="808080" w:themeColor="background1" w:themeShade="80"/>
          <w:sz w:val="22"/>
        </w:rPr>
        <w:t>Software</w:t>
      </w:r>
      <w:r w:rsidR="006E6DF7" w:rsidRPr="00E03B15">
        <w:rPr>
          <w:sz w:val="22"/>
        </w:rPr>
        <w:t xml:space="preserve"> folder</w:t>
      </w:r>
      <w:r w:rsidR="007B4F5D">
        <w:tab/>
      </w: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E03B15">
      <w:pPr>
        <w:pStyle w:val="Heading5"/>
        <w:ind w:left="720"/>
        <w:jc w:val="both"/>
        <w:rPr>
          <w:color w:val="5CA200" w:themeColor="accent1" w:themeShade="80"/>
        </w:rPr>
      </w:pPr>
      <w:r>
        <w:rPr>
          <w:color w:val="5CA200" w:themeColor="accent1" w:themeShade="80"/>
        </w:rPr>
        <w:t>Register Write and Register Read</w:t>
      </w:r>
    </w:p>
    <w:p w14:paraId="518DC0A0" w14:textId="77777777" w:rsidR="00C77983" w:rsidRDefault="00764B91" w:rsidP="00C77983">
      <w:pPr>
        <w:ind w:left="720" w:firstLine="720"/>
        <w:rPr>
          <w:rStyle w:val="Hyperlink"/>
          <w:rFonts w:cs="Times New Roman"/>
          <w:color w:val="auto"/>
          <w:sz w:val="22"/>
          <w:u w:val="none"/>
        </w:rPr>
      </w:pPr>
      <w:r w:rsidRPr="00E03B15">
        <w:rPr>
          <w:sz w:val="22"/>
        </w:rPr>
        <w:t>Register write and register read are used for committing a value to a single address and checking the value at that address</w:t>
      </w:r>
      <w:r w:rsidR="006E6DF7" w:rsidRPr="00E03B15">
        <w:rPr>
          <w:sz w:val="22"/>
        </w:rPr>
        <w:t>, respectively. Register read ha</w:t>
      </w:r>
      <w:r w:rsidRPr="00E03B15">
        <w:rPr>
          <w:sz w:val="22"/>
        </w:rPr>
        <w:t xml:space="preserve">s a critical use in verifying appropriate values at specific addresses and resolving errors. Register addresses for all configurations parameters can be found in </w:t>
      </w:r>
      <w:hyperlink r:id="rId27" w:history="1">
        <w:r w:rsidRPr="00E03B15">
          <w:rPr>
            <w:rStyle w:val="Hyperlink"/>
            <w:rFonts w:cs="Times New Roman"/>
            <w:sz w:val="22"/>
          </w:rPr>
          <w:t>PGA460 Ultrasonic Signal Processor and Transducer Driver</w:t>
        </w:r>
      </w:hyperlink>
      <w:r w:rsidRPr="00E03B15">
        <w:rPr>
          <w:rStyle w:val="Hyperlink"/>
          <w:rFonts w:cs="Times New Roman"/>
          <w:sz w:val="22"/>
        </w:rPr>
        <w:t xml:space="preserve"> </w:t>
      </w:r>
      <w:r w:rsidRPr="00E03B15">
        <w:rPr>
          <w:rStyle w:val="Hyperlink"/>
          <w:rFonts w:cs="Times New Roman"/>
          <w:color w:val="auto"/>
          <w:sz w:val="22"/>
          <w:u w:val="none"/>
        </w:rPr>
        <w:t xml:space="preserve">under Section 7.6 Register Maps. On a hexadecimal level, the value may not describe the register’s complete functions and will require binary conversion to understand its bit-wise </w:t>
      </w:r>
      <w:r w:rsidR="006E6DF7" w:rsidRPr="00E03B15">
        <w:rPr>
          <w:rStyle w:val="Hyperlink"/>
          <w:rFonts w:cs="Times New Roman"/>
          <w:color w:val="auto"/>
          <w:sz w:val="22"/>
          <w:u w:val="none"/>
        </w:rPr>
        <w:t>capabilities</w:t>
      </w:r>
      <w:r w:rsidRPr="00E03B15">
        <w:rPr>
          <w:rStyle w:val="Hyperlink"/>
          <w:rFonts w:cs="Times New Roman"/>
          <w:color w:val="auto"/>
          <w:sz w:val="22"/>
          <w:u w:val="none"/>
        </w:rPr>
        <w:t>, which is detailed</w:t>
      </w:r>
      <w:r w:rsidR="00C77983">
        <w:rPr>
          <w:rStyle w:val="Hyperlink"/>
          <w:rFonts w:cs="Times New Roman"/>
          <w:color w:val="auto"/>
          <w:sz w:val="22"/>
          <w:u w:val="none"/>
        </w:rPr>
        <w:t xml:space="preserve"> </w:t>
      </w:r>
      <w:r w:rsidRPr="00E03B15">
        <w:rPr>
          <w:rStyle w:val="Hyperlink"/>
          <w:rFonts w:cs="Times New Roman"/>
          <w:color w:val="auto"/>
          <w:sz w:val="22"/>
          <w:u w:val="none"/>
        </w:rPr>
        <w:t>in the binary mapping of each register.</w:t>
      </w:r>
    </w:p>
    <w:p w14:paraId="48D415B0" w14:textId="46239E01" w:rsidR="00764B91" w:rsidRPr="00EE56F4" w:rsidRDefault="00764B91" w:rsidP="0078023E">
      <w:pPr>
        <w:jc w:val="center"/>
      </w:pPr>
      <w:r>
        <w:rPr>
          <w:noProof/>
        </w:rPr>
        <w:lastRenderedPageBreak/>
        <w:drawing>
          <wp:inline distT="0" distB="0" distL="0" distR="0" wp14:anchorId="4F57AC9C" wp14:editId="5DEA4DC6">
            <wp:extent cx="4483290" cy="23910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5282" cy="2413484"/>
                    </a:xfrm>
                    <a:prstGeom prst="rect">
                      <a:avLst/>
                    </a:prstGeom>
                  </pic:spPr>
                </pic:pic>
              </a:graphicData>
            </a:graphic>
          </wp:inline>
        </w:drawing>
      </w:r>
    </w:p>
    <w:p w14:paraId="674D274E" w14:textId="664428DB" w:rsidR="00764B91" w:rsidRPr="005142F8" w:rsidRDefault="00764B91" w:rsidP="00163D7A">
      <w:pPr>
        <w:ind w:left="720"/>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 xml:space="preserve">provides examples for </w:t>
      </w:r>
      <w:r w:rsidR="006E6DF7">
        <w:rPr>
          <w:rFonts w:cs="Times New Roman"/>
          <w:i/>
          <w:noProof/>
          <w:color w:val="315F02" w:themeColor="accent3" w:themeShade="BF"/>
          <w:sz w:val="20"/>
          <w:szCs w:val="20"/>
        </w:rPr>
        <w:t>effectively using</w:t>
      </w:r>
      <w:r w:rsidR="005142F8" w:rsidRPr="005142F8">
        <w:rPr>
          <w:rFonts w:cs="Times New Roman"/>
          <w:i/>
          <w:noProof/>
          <w:color w:val="315F02" w:themeColor="accent3" w:themeShade="BF"/>
          <w:sz w:val="20"/>
          <w:szCs w:val="20"/>
        </w:rPr>
        <w:t xml:space="preserv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163D7A">
      <w:pPr>
        <w:pStyle w:val="Heading5"/>
        <w:spacing w:before="240"/>
        <w:ind w:left="720"/>
        <w:jc w:val="both"/>
        <w:rPr>
          <w:color w:val="5CA200" w:themeColor="accent1" w:themeShade="80"/>
        </w:rPr>
      </w:pPr>
      <w:r>
        <w:rPr>
          <w:color w:val="5CA200" w:themeColor="accent1" w:themeShade="80"/>
        </w:rPr>
        <w:t>Diagnostic Field</w:t>
      </w:r>
    </w:p>
    <w:p w14:paraId="274A909B" w14:textId="342EF2D7" w:rsidR="005142F8" w:rsidRPr="005142F8" w:rsidRDefault="005142F8" w:rsidP="00163D7A">
      <w:pPr>
        <w:ind w:left="720"/>
      </w:pPr>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163D7A">
      <w:pPr>
        <w:spacing w:after="200"/>
        <w:ind w:left="72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163D7A">
      <w:pPr>
        <w:ind w:left="720"/>
        <w:rPr>
          <w:rFonts w:eastAsia="Times New Roman" w:cs="Times New Roman"/>
          <w:caps/>
          <w:color w:val="315F02" w:themeColor="accent3" w:themeShade="BF"/>
          <w:spacing w:val="20"/>
          <w:kern w:val="28"/>
          <w:sz w:val="28"/>
        </w:rPr>
      </w:pPr>
    </w:p>
    <w:p w14:paraId="610AAB81" w14:textId="77777777" w:rsidR="005142F8" w:rsidRPr="005142F8" w:rsidRDefault="005142F8" w:rsidP="00163D7A">
      <w:pPr>
        <w:ind w:left="720"/>
        <w:rPr>
          <w:rFonts w:eastAsia="Times New Roman" w:cs="Times New Roman"/>
          <w:caps/>
          <w:color w:val="315F02" w:themeColor="accent3" w:themeShade="BF"/>
          <w:spacing w:val="20"/>
          <w:kern w:val="28"/>
          <w:sz w:val="28"/>
        </w:rPr>
      </w:pPr>
    </w:p>
    <w:p w14:paraId="45E87E13" w14:textId="63F55C6E" w:rsidR="005142F8" w:rsidRPr="0078023E" w:rsidRDefault="005142F8" w:rsidP="00163D7A">
      <w:pPr>
        <w:ind w:left="720" w:firstLine="720"/>
        <w:rPr>
          <w:rFonts w:cs="Times New Roman"/>
          <w:noProof/>
          <w:sz w:val="22"/>
        </w:rPr>
      </w:pPr>
      <w:r w:rsidRPr="0078023E">
        <w:rPr>
          <w:rFonts w:cs="Times New Roman"/>
          <w:noProof/>
          <w:sz w:val="22"/>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7CEC93E4" w14:textId="1AF29900" w:rsidR="007818E6" w:rsidRPr="007818E6" w:rsidRDefault="005142F8" w:rsidP="007818E6">
      <w:pPr>
        <w:jc w:val="center"/>
        <w:rPr>
          <w:rFonts w:cs="Times New Roman"/>
          <w:noProof/>
        </w:rPr>
      </w:pPr>
      <w:r>
        <w:rPr>
          <w:noProof/>
        </w:rPr>
        <w:lastRenderedPageBreak/>
        <w:drawing>
          <wp:inline distT="0" distB="0" distL="0" distR="0" wp14:anchorId="448A474B" wp14:editId="7849FB50">
            <wp:extent cx="4223982" cy="185566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7796" cy="1910058"/>
                    </a:xfrm>
                    <a:prstGeom prst="rect">
                      <a:avLst/>
                    </a:prstGeom>
                  </pic:spPr>
                </pic:pic>
              </a:graphicData>
            </a:graphic>
          </wp:inline>
        </w:drawing>
      </w:r>
    </w:p>
    <w:p w14:paraId="1EA30743" w14:textId="3D9CAD5D" w:rsidR="004B1897" w:rsidRDefault="004B1897" w:rsidP="00163D7A">
      <w:pPr>
        <w:pStyle w:val="Heading5"/>
        <w:spacing w:before="240"/>
        <w:ind w:left="720"/>
        <w:jc w:val="both"/>
        <w:rPr>
          <w:color w:val="5CA200" w:themeColor="accent1" w:themeShade="80"/>
        </w:rPr>
      </w:pPr>
      <w:r>
        <w:rPr>
          <w:color w:val="5CA200" w:themeColor="accent1" w:themeShade="80"/>
        </w:rPr>
        <w:t>Checksum Value</w:t>
      </w:r>
    </w:p>
    <w:p w14:paraId="38916A02" w14:textId="67E4628C" w:rsidR="004B1897" w:rsidRPr="007818E6" w:rsidRDefault="004B1897" w:rsidP="007818E6">
      <w:pPr>
        <w:ind w:left="720"/>
        <w:rPr>
          <w:rFonts w:cs="Times New Roman"/>
          <w:color w:val="161718" w:themeColor="text1"/>
          <w:u w:val="single"/>
        </w:rPr>
      </w:pPr>
      <w:r>
        <w:rPr>
          <w:rFonts w:ascii="Times New Roman" w:hAnsi="Times New Roman" w:cs="Times New Roman"/>
          <w:b/>
          <w:i/>
          <w:noProof/>
        </w:rPr>
        <w:tab/>
      </w:r>
      <w:r w:rsidRPr="0078023E">
        <w:rPr>
          <w:rFonts w:cs="Times New Roman"/>
          <w:noProof/>
          <w:sz w:val="22"/>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78023E">
          <w:rPr>
            <w:rStyle w:val="Hyperlink"/>
            <w:rFonts w:cs="Times New Roman"/>
            <w:sz w:val="22"/>
          </w:rPr>
          <w:t>PGA460 Ultrasonic Signal Processor and Transducer Driver</w:t>
        </w:r>
      </w:hyperlink>
      <w:r w:rsidRPr="0078023E">
        <w:rPr>
          <w:rStyle w:val="Hyperlink"/>
          <w:rFonts w:cs="Times New Roman"/>
          <w:sz w:val="22"/>
        </w:rPr>
        <w:t xml:space="preserve">, </w:t>
      </w:r>
      <w:r w:rsidRPr="0078023E">
        <w:rPr>
          <w:rStyle w:val="Hyperlink"/>
          <w:rFonts w:cs="Times New Roman"/>
          <w:color w:val="161718" w:themeColor="text1"/>
          <w:sz w:val="22"/>
          <w:u w:val="none"/>
        </w:rPr>
        <w:t xml:space="preserve">Section 7.3.6.2.1.4) – further investigation of the calculation can be explored in the calcChecksum function in the Energia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w:t>
      </w:r>
      <w:r w:rsidRPr="004B1897">
        <w:rPr>
          <w:rStyle w:val="Hyperlink"/>
          <w:rFonts w:cs="Times New Roman"/>
          <w:color w:val="161718" w:themeColor="text1"/>
          <w:u w:val="none"/>
        </w:rPr>
        <w:t>of data transmitted does not correspond with the calculated checksum.</w:t>
      </w:r>
      <w:r w:rsidRPr="004B1897">
        <w:rPr>
          <w:rStyle w:val="Hyperlink"/>
          <w:rFonts w:cs="Times New Roman"/>
          <w:color w:val="161718" w:themeColor="text1"/>
        </w:rPr>
        <w:t xml:space="preserve"> </w:t>
      </w:r>
    </w:p>
    <w:p w14:paraId="1B66AD99" w14:textId="5C0B432F" w:rsidR="00DA2557" w:rsidRPr="00DA2557" w:rsidRDefault="00DA2557" w:rsidP="00DA2557">
      <w:pPr>
        <w:pStyle w:val="Heading4"/>
        <w:rPr>
          <w:color w:val="315F02" w:themeColor="accent3" w:themeShade="BF"/>
        </w:rPr>
      </w:pPr>
      <w:r>
        <w:rPr>
          <w:color w:val="315F02" w:themeColor="accent3" w:themeShade="BF"/>
        </w:rPr>
        <w:t>Data communication</w:t>
      </w:r>
    </w:p>
    <w:p w14:paraId="34078373" w14:textId="55218394" w:rsidR="00171041" w:rsidRPr="00DA2557" w:rsidRDefault="00DA2557" w:rsidP="00DA2557">
      <w:pPr>
        <w:pStyle w:val="Heading5"/>
        <w:spacing w:before="240"/>
        <w:ind w:left="720"/>
        <w:jc w:val="both"/>
        <w:rPr>
          <w:color w:val="5CA200" w:themeColor="accent1" w:themeShade="80"/>
        </w:rPr>
      </w:pPr>
      <w:r>
        <w:rPr>
          <w:color w:val="5CA200" w:themeColor="accent1" w:themeShade="80"/>
        </w:rPr>
        <w:t>CAN Bus</w:t>
      </w:r>
      <w:r w:rsidR="0085176C">
        <w:rPr>
          <w:color w:val="5CA200" w:themeColor="accent1" w:themeShade="80"/>
        </w:rPr>
        <w:t xml:space="preserve"> Communication</w:t>
      </w:r>
    </w:p>
    <w:p w14:paraId="1F1A0AA1" w14:textId="3BFC1BF4" w:rsidR="00171041" w:rsidRPr="0078023E" w:rsidRDefault="0085176C" w:rsidP="00DA2557">
      <w:pPr>
        <w:ind w:left="720" w:firstLine="720"/>
        <w:rPr>
          <w:rFonts w:cs="Times New Roman"/>
          <w:noProof/>
          <w:sz w:val="22"/>
        </w:rPr>
      </w:pPr>
      <w:r w:rsidRPr="0078023E">
        <w:rPr>
          <w:rFonts w:cs="Times New Roman"/>
          <w:noProof/>
          <w:sz w:val="22"/>
        </w:rPr>
        <w:t xml:space="preserve">In the case that data communication with another microcontroller is required in future works, SPI functions are added in the GetDistance Script to allow for CAN Bus communication. MCP2515 Module, along with an installed library of mcp2515, will transmit each distance (converted to cm) as two bytes, and each transmission will hold information of up to four distances. The receiver’s side wil </w:t>
      </w:r>
      <w:r w:rsidR="00284F67" w:rsidRPr="0078023E">
        <w:rPr>
          <w:rFonts w:cs="Times New Roman"/>
          <w:noProof/>
          <w:sz w:val="22"/>
        </w:rPr>
        <w:t xml:space="preserve">convert the two bytes back to an integer form of the measured distance in cm. For more information </w:t>
      </w:r>
      <w:r w:rsidR="001D12AA" w:rsidRPr="0078023E">
        <w:rPr>
          <w:rFonts w:cs="Times New Roman"/>
          <w:noProof/>
          <w:sz w:val="22"/>
        </w:rPr>
        <w:t>on the details of conversion and transmission, refer to CAN Mod</w:t>
      </w:r>
      <w:r w:rsidR="00B24C64" w:rsidRPr="0078023E">
        <w:rPr>
          <w:rFonts w:cs="Times New Roman"/>
          <w:noProof/>
          <w:sz w:val="22"/>
        </w:rPr>
        <w:t>u</w:t>
      </w:r>
      <w:r w:rsidR="001D12AA" w:rsidRPr="0078023E">
        <w:rPr>
          <w:rFonts w:cs="Times New Roman"/>
          <w:noProof/>
          <w:sz w:val="22"/>
        </w:rPr>
        <w:t>le folder, where transmitting and rec</w:t>
      </w:r>
      <w:r w:rsidR="00B24C64" w:rsidRPr="0078023E">
        <w:rPr>
          <w:rFonts w:cs="Times New Roman"/>
          <w:noProof/>
          <w:sz w:val="22"/>
        </w:rPr>
        <w:t>e</w:t>
      </w:r>
      <w:r w:rsidR="001D12AA" w:rsidRPr="0078023E">
        <w:rPr>
          <w:rFonts w:cs="Times New Roman"/>
          <w:noProof/>
          <w:sz w:val="22"/>
        </w:rPr>
        <w:t>iving scripts are located.</w:t>
      </w:r>
    </w:p>
    <w:p w14:paraId="51C93FC6" w14:textId="77777777" w:rsidR="00B24C64" w:rsidRDefault="00B24C64" w:rsidP="00DA2557">
      <w:pPr>
        <w:ind w:left="720" w:firstLine="720"/>
        <w:rPr>
          <w:rFonts w:cs="Times New Roman"/>
          <w:noProof/>
        </w:rPr>
      </w:pPr>
    </w:p>
    <w:tbl>
      <w:tblPr>
        <w:tblStyle w:val="GridTable4-Accent1"/>
        <w:tblW w:w="0" w:type="auto"/>
        <w:jc w:val="center"/>
        <w:tblLook w:val="04A0" w:firstRow="1" w:lastRow="0" w:firstColumn="1" w:lastColumn="0" w:noHBand="0" w:noVBand="1"/>
      </w:tblPr>
      <w:tblGrid>
        <w:gridCol w:w="2900"/>
        <w:gridCol w:w="2543"/>
      </w:tblGrid>
      <w:tr w:rsidR="00B24C64" w14:paraId="44465FDE" w14:textId="77777777" w:rsidTr="0078023E">
        <w:trPr>
          <w:cnfStyle w:val="100000000000" w:firstRow="1" w:lastRow="0" w:firstColumn="0" w:lastColumn="0" w:oddVBand="0" w:evenVBand="0" w:oddHBand="0" w:evenHBand="0" w:firstRowFirstColumn="0" w:firstRowLastColumn="0" w:lastRowFirstColumn="0" w:lastRowLastColumn="0"/>
          <w:trHeight w:val="579"/>
          <w:jc w:val="center"/>
        </w:trPr>
        <w:tc>
          <w:tcPr>
            <w:cnfStyle w:val="001000000000" w:firstRow="0" w:lastRow="0" w:firstColumn="1" w:lastColumn="0" w:oddVBand="0" w:evenVBand="0" w:oddHBand="0" w:evenHBand="0" w:firstRowFirstColumn="0" w:firstRowLastColumn="0" w:lastRowFirstColumn="0" w:lastRowLastColumn="0"/>
            <w:tcW w:w="2900" w:type="dxa"/>
          </w:tcPr>
          <w:p w14:paraId="7E761DD6" w14:textId="1944B98E" w:rsidR="00B24C64" w:rsidRDefault="0078023E" w:rsidP="00150F6A">
            <w:r>
              <w:rPr>
                <w:color w:val="476D00" w:themeColor="accent2" w:themeShade="80"/>
              </w:rPr>
              <w:t xml:space="preserve">Mega 2560 – SPI </w:t>
            </w:r>
            <w:r w:rsidR="00B24C64" w:rsidRPr="00B24C64">
              <w:rPr>
                <w:color w:val="476D00" w:themeColor="accent2" w:themeShade="80"/>
              </w:rPr>
              <w:t>ports</w:t>
            </w:r>
          </w:p>
        </w:tc>
        <w:tc>
          <w:tcPr>
            <w:tcW w:w="2543" w:type="dxa"/>
          </w:tcPr>
          <w:p w14:paraId="14639C4C" w14:textId="77777777" w:rsidR="00B24C64" w:rsidRDefault="00B24C64" w:rsidP="00150F6A">
            <w:pPr>
              <w:jc w:val="center"/>
              <w:cnfStyle w:val="100000000000" w:firstRow="1" w:lastRow="0" w:firstColumn="0" w:lastColumn="0" w:oddVBand="0" w:evenVBand="0" w:oddHBand="0" w:evenHBand="0" w:firstRowFirstColumn="0" w:firstRowLastColumn="0" w:lastRowFirstColumn="0" w:lastRowLastColumn="0"/>
            </w:pPr>
          </w:p>
        </w:tc>
      </w:tr>
      <w:tr w:rsidR="00B24C64" w14:paraId="7FC61345" w14:textId="77777777" w:rsidTr="0078023E">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5AD8A130" w14:textId="58C339C6" w:rsidR="00B24C64" w:rsidRPr="0078023E" w:rsidRDefault="00B24C64" w:rsidP="00150F6A">
            <w:pPr>
              <w:rPr>
                <w:sz w:val="22"/>
              </w:rPr>
            </w:pPr>
            <w:r w:rsidRPr="0078023E">
              <w:rPr>
                <w:sz w:val="22"/>
              </w:rPr>
              <w:t>CS</w:t>
            </w:r>
          </w:p>
        </w:tc>
        <w:tc>
          <w:tcPr>
            <w:tcW w:w="2543" w:type="dxa"/>
          </w:tcPr>
          <w:p w14:paraId="43AC8A99" w14:textId="734D039C" w:rsidR="00B24C64" w:rsidRPr="0078023E" w:rsidRDefault="00B24C64" w:rsidP="00B24C64">
            <w:pPr>
              <w:jc w:val="center"/>
              <w:cnfStyle w:val="000000100000" w:firstRow="0" w:lastRow="0" w:firstColumn="0" w:lastColumn="0" w:oddVBand="0" w:evenVBand="0" w:oddHBand="1" w:evenHBand="0" w:firstRowFirstColumn="0" w:firstRowLastColumn="0" w:lastRowFirstColumn="0" w:lastRowLastColumn="0"/>
              <w:rPr>
                <w:sz w:val="22"/>
              </w:rPr>
            </w:pPr>
            <w:r w:rsidRPr="0078023E">
              <w:rPr>
                <w:sz w:val="22"/>
              </w:rPr>
              <w:t>53</w:t>
            </w:r>
          </w:p>
        </w:tc>
      </w:tr>
      <w:tr w:rsidR="00B24C64" w14:paraId="72563F1A" w14:textId="77777777" w:rsidTr="0078023E">
        <w:trPr>
          <w:trHeight w:val="300"/>
          <w:jc w:val="center"/>
        </w:trPr>
        <w:tc>
          <w:tcPr>
            <w:cnfStyle w:val="001000000000" w:firstRow="0" w:lastRow="0" w:firstColumn="1" w:lastColumn="0" w:oddVBand="0" w:evenVBand="0" w:oddHBand="0" w:evenHBand="0" w:firstRowFirstColumn="0" w:firstRowLastColumn="0" w:lastRowFirstColumn="0" w:lastRowLastColumn="0"/>
            <w:tcW w:w="2900" w:type="dxa"/>
          </w:tcPr>
          <w:p w14:paraId="6CDE3619" w14:textId="49BCBAD9" w:rsidR="00B24C64" w:rsidRPr="0078023E" w:rsidRDefault="00B24C64" w:rsidP="00150F6A">
            <w:pPr>
              <w:rPr>
                <w:sz w:val="22"/>
              </w:rPr>
            </w:pPr>
            <w:r w:rsidRPr="0078023E">
              <w:rPr>
                <w:sz w:val="22"/>
              </w:rPr>
              <w:t>MISO</w:t>
            </w:r>
          </w:p>
        </w:tc>
        <w:tc>
          <w:tcPr>
            <w:tcW w:w="2543" w:type="dxa"/>
          </w:tcPr>
          <w:p w14:paraId="23CE5CFD" w14:textId="7A1203A0" w:rsidR="00B24C64" w:rsidRPr="0078023E" w:rsidRDefault="00B24C64" w:rsidP="00B24C64">
            <w:pPr>
              <w:jc w:val="center"/>
              <w:cnfStyle w:val="000000000000" w:firstRow="0" w:lastRow="0" w:firstColumn="0" w:lastColumn="0" w:oddVBand="0" w:evenVBand="0" w:oddHBand="0" w:evenHBand="0" w:firstRowFirstColumn="0" w:firstRowLastColumn="0" w:lastRowFirstColumn="0" w:lastRowLastColumn="0"/>
              <w:rPr>
                <w:sz w:val="22"/>
              </w:rPr>
            </w:pPr>
            <w:r w:rsidRPr="0078023E">
              <w:rPr>
                <w:sz w:val="22"/>
              </w:rPr>
              <w:t>50</w:t>
            </w:r>
          </w:p>
        </w:tc>
      </w:tr>
      <w:tr w:rsidR="00B24C64" w14:paraId="2ECC86F5" w14:textId="77777777" w:rsidTr="0078023E">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71BFC905" w14:textId="62AB281A" w:rsidR="00B24C64" w:rsidRPr="0078023E" w:rsidRDefault="00B24C64" w:rsidP="00150F6A">
            <w:pPr>
              <w:rPr>
                <w:sz w:val="22"/>
              </w:rPr>
            </w:pPr>
            <w:r w:rsidRPr="0078023E">
              <w:rPr>
                <w:sz w:val="22"/>
              </w:rPr>
              <w:t>MOSI</w:t>
            </w:r>
          </w:p>
        </w:tc>
        <w:tc>
          <w:tcPr>
            <w:tcW w:w="2543" w:type="dxa"/>
          </w:tcPr>
          <w:p w14:paraId="658FB954" w14:textId="521D0202" w:rsidR="00B24C64" w:rsidRPr="0078023E" w:rsidRDefault="00B24C64" w:rsidP="00B24C64">
            <w:pPr>
              <w:jc w:val="center"/>
              <w:cnfStyle w:val="000000100000" w:firstRow="0" w:lastRow="0" w:firstColumn="0" w:lastColumn="0" w:oddVBand="0" w:evenVBand="0" w:oddHBand="1" w:evenHBand="0" w:firstRowFirstColumn="0" w:firstRowLastColumn="0" w:lastRowFirstColumn="0" w:lastRowLastColumn="0"/>
              <w:rPr>
                <w:sz w:val="22"/>
              </w:rPr>
            </w:pPr>
            <w:r w:rsidRPr="0078023E">
              <w:rPr>
                <w:sz w:val="22"/>
              </w:rPr>
              <w:t>51</w:t>
            </w:r>
          </w:p>
        </w:tc>
      </w:tr>
      <w:tr w:rsidR="00B24C64" w14:paraId="1628F2ED" w14:textId="77777777" w:rsidTr="0078023E">
        <w:trPr>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77623D6B" w14:textId="1918C1FC" w:rsidR="00B24C64" w:rsidRPr="0078023E" w:rsidRDefault="00B24C64" w:rsidP="00150F6A">
            <w:pPr>
              <w:rPr>
                <w:sz w:val="22"/>
              </w:rPr>
            </w:pPr>
            <w:r w:rsidRPr="0078023E">
              <w:rPr>
                <w:sz w:val="22"/>
              </w:rPr>
              <w:t>SCLK</w:t>
            </w:r>
          </w:p>
        </w:tc>
        <w:tc>
          <w:tcPr>
            <w:tcW w:w="2543" w:type="dxa"/>
          </w:tcPr>
          <w:p w14:paraId="0EDB189A" w14:textId="45BF35F9" w:rsidR="00B24C64" w:rsidRPr="0078023E" w:rsidRDefault="00B24C64" w:rsidP="00B24C64">
            <w:pPr>
              <w:jc w:val="center"/>
              <w:cnfStyle w:val="000000000000" w:firstRow="0" w:lastRow="0" w:firstColumn="0" w:lastColumn="0" w:oddVBand="0" w:evenVBand="0" w:oddHBand="0" w:evenHBand="0" w:firstRowFirstColumn="0" w:firstRowLastColumn="0" w:lastRowFirstColumn="0" w:lastRowLastColumn="0"/>
              <w:rPr>
                <w:sz w:val="22"/>
              </w:rPr>
            </w:pPr>
            <w:r w:rsidRPr="0078023E">
              <w:rPr>
                <w:sz w:val="22"/>
              </w:rPr>
              <w:t>52</w:t>
            </w:r>
          </w:p>
        </w:tc>
      </w:tr>
    </w:tbl>
    <w:p w14:paraId="5AC6F7E7" w14:textId="77777777" w:rsidR="007818E6" w:rsidRDefault="007818E6" w:rsidP="00EE56F4">
      <w:pPr>
        <w:ind w:firstLine="720"/>
        <w:rPr>
          <w:color w:val="5CA200" w:themeColor="accent1" w:themeShade="80"/>
        </w:rPr>
      </w:pPr>
    </w:p>
    <w:p w14:paraId="7D82C56E" w14:textId="77777777" w:rsidR="0078023E" w:rsidRDefault="0078023E">
      <w:pPr>
        <w:spacing w:after="200"/>
        <w:rPr>
          <w:color w:val="5CA200" w:themeColor="accent1" w:themeShade="80"/>
        </w:rPr>
      </w:pPr>
      <w:r>
        <w:rPr>
          <w:color w:val="5CA200" w:themeColor="accent1" w:themeShade="80"/>
        </w:rPr>
        <w:br w:type="page"/>
      </w:r>
    </w:p>
    <w:p w14:paraId="7CDCB56D" w14:textId="493B2838" w:rsidR="00DA2557" w:rsidRPr="00B24C64" w:rsidRDefault="00DA2557" w:rsidP="00EE56F4">
      <w:pPr>
        <w:ind w:firstLine="720"/>
        <w:rPr>
          <w:rFonts w:eastAsia="Times New Roman" w:cs="Times New Roman"/>
          <w:caps/>
          <w:color w:val="315F02" w:themeColor="accent3" w:themeShade="BF"/>
          <w:spacing w:val="20"/>
          <w:kern w:val="28"/>
          <w:sz w:val="28"/>
        </w:rPr>
      </w:pPr>
      <w:r>
        <w:rPr>
          <w:color w:val="5CA200" w:themeColor="accent1" w:themeShade="80"/>
        </w:rPr>
        <w:lastRenderedPageBreak/>
        <w:t>USB Communication</w:t>
      </w:r>
    </w:p>
    <w:p w14:paraId="193FD6EE" w14:textId="68DA6A36" w:rsidR="004B1897" w:rsidRPr="0078023E" w:rsidRDefault="007D1EC7" w:rsidP="00DA2557">
      <w:pPr>
        <w:spacing w:after="200"/>
        <w:ind w:left="720"/>
        <w:rPr>
          <w:rFonts w:eastAsia="Times New Roman" w:cs="Times New Roman"/>
          <w:caps/>
          <w:color w:val="315F02" w:themeColor="accent3" w:themeShade="BF"/>
          <w:spacing w:val="20"/>
          <w:kern w:val="28"/>
        </w:rPr>
      </w:pPr>
      <w:r>
        <w:rPr>
          <w:rFonts w:cs="Times New Roman"/>
          <w:noProof/>
        </w:rPr>
        <w:tab/>
      </w:r>
      <w:r w:rsidRPr="0078023E">
        <w:rPr>
          <w:rFonts w:cs="Times New Roman"/>
          <w:noProof/>
          <w:sz w:val="22"/>
        </w:rPr>
        <w:t>Data can be communicated to a computer via USB cable, which is directly linked to RX0 and TX0 on Arduino Mega 2560.</w:t>
      </w:r>
      <w:r w:rsidR="00EB2C8A" w:rsidRPr="0078023E">
        <w:rPr>
          <w:rFonts w:cs="Times New Roman"/>
          <w:noProof/>
          <w:sz w:val="22"/>
        </w:rPr>
        <w:t xml:space="preserve"> This mode of </w:t>
      </w:r>
      <w:r w:rsidR="00163D7A" w:rsidRPr="0078023E">
        <w:rPr>
          <w:rFonts w:cs="Times New Roman"/>
          <w:noProof/>
          <w:sz w:val="22"/>
        </w:rPr>
        <w:t>microcontroller</w:t>
      </w:r>
      <w:r w:rsidR="00EB2C8A" w:rsidRPr="0078023E">
        <w:rPr>
          <w:rFonts w:cs="Times New Roman"/>
          <w:noProof/>
          <w:sz w:val="22"/>
        </w:rPr>
        <w:t>-PC communication reduces the number of usable UART ports for ultrasonic drivers down to three</w:t>
      </w:r>
      <w:r w:rsidR="006E6DF7" w:rsidRPr="0078023E">
        <w:rPr>
          <w:rFonts w:cs="Times New Roman"/>
          <w:noProof/>
          <w:sz w:val="22"/>
        </w:rPr>
        <w:t xml:space="preserve"> (3)</w:t>
      </w:r>
      <w:r w:rsidR="00EB2C8A" w:rsidRPr="0078023E">
        <w:rPr>
          <w:rFonts w:cs="Times New Roman"/>
          <w:noProof/>
          <w:sz w:val="22"/>
        </w:rPr>
        <w:t xml:space="preserve"> on Arduino Mega 2560. Interface between the microcontroller and PC requires a P</w:t>
      </w:r>
      <w:r w:rsidR="000F7A34" w:rsidRPr="0078023E">
        <w:rPr>
          <w:rFonts w:cs="Times New Roman"/>
          <w:noProof/>
          <w:sz w:val="22"/>
        </w:rPr>
        <w:t>ython script with serial P</w:t>
      </w:r>
      <w:r w:rsidR="00EB2C8A" w:rsidRPr="0078023E">
        <w:rPr>
          <w:rFonts w:cs="Times New Roman"/>
          <w:noProof/>
          <w:sz w:val="22"/>
        </w:rPr>
        <w:t>ython library installed. Data transfer is enabled by Serial.write(), Serial.read(), and Serial.print() functions, and the Python shell would display</w:t>
      </w:r>
      <w:r w:rsidR="000F7A34" w:rsidRPr="0078023E">
        <w:rPr>
          <w:rFonts w:cs="Times New Roman"/>
          <w:noProof/>
          <w:sz w:val="22"/>
        </w:rPr>
        <w:t xml:space="preserve"> exactly the same information as Arduino Serial monitor would. The communicated data will be of String type and require parsing and typecasting according to use. Refer to </w:t>
      </w:r>
      <w:r w:rsidR="000F7A34" w:rsidRPr="0078023E">
        <w:rPr>
          <w:rFonts w:cs="Times New Roman"/>
          <w:noProof/>
          <w:color w:val="858A8F" w:themeColor="text1" w:themeTint="80"/>
          <w:sz w:val="22"/>
        </w:rPr>
        <w:t xml:space="preserve">usb.py </w:t>
      </w:r>
      <w:r w:rsidR="000F7A34" w:rsidRPr="0078023E">
        <w:rPr>
          <w:rFonts w:cs="Times New Roman"/>
          <w:noProof/>
          <w:sz w:val="22"/>
        </w:rPr>
        <w:t xml:space="preserve">under </w:t>
      </w:r>
      <w:r w:rsidR="006E6DF7" w:rsidRPr="0078023E">
        <w:rPr>
          <w:rFonts w:cs="Times New Roman"/>
          <w:noProof/>
          <w:color w:val="858A8F" w:themeColor="text1" w:themeTint="80"/>
          <w:sz w:val="22"/>
        </w:rPr>
        <w:t>USB Comm</w:t>
      </w:r>
      <w:r w:rsidR="000F7A34" w:rsidRPr="0078023E">
        <w:rPr>
          <w:rFonts w:cs="Times New Roman"/>
          <w:noProof/>
          <w:color w:val="858A8F" w:themeColor="text1" w:themeTint="80"/>
          <w:sz w:val="22"/>
        </w:rPr>
        <w:t xml:space="preserve"> </w:t>
      </w:r>
      <w:r w:rsidR="000F7A34" w:rsidRPr="0078023E">
        <w:rPr>
          <w:rFonts w:cs="Times New Roman"/>
          <w:noProof/>
          <w:sz w:val="22"/>
        </w:rPr>
        <w:t>folder for the python script for USB communication.</w:t>
      </w:r>
    </w:p>
    <w:p w14:paraId="0F4E5541" w14:textId="77777777" w:rsidR="00171041" w:rsidRDefault="0017104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74C43592" w14:textId="1F4AAFFE"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78023E" w:rsidRDefault="004B1897" w:rsidP="004B1897">
      <w:pPr>
        <w:ind w:firstLine="360"/>
        <w:rPr>
          <w:rFonts w:eastAsia="Times New Roman" w:cs="Times New Roman"/>
          <w:sz w:val="22"/>
        </w:rPr>
      </w:pPr>
      <w:r w:rsidRPr="0078023E">
        <w:rPr>
          <w:rStyle w:val="Hyperlink"/>
          <w:rFonts w:cs="Times New Roman"/>
          <w:color w:val="161718" w:themeColor="text1"/>
          <w:sz w:val="22"/>
          <w:u w:val="none"/>
        </w:rPr>
        <w:t xml:space="preserve">The following guide will describe various issues, observations, and experimentations encountered from working with Arduino Mega 2560, PGA460, and Murata </w:t>
      </w:r>
      <w:r w:rsidRPr="0078023E">
        <w:rPr>
          <w:rFonts w:eastAsia="Times New Roman" w:cs="Times New Roman"/>
          <w:sz w:val="22"/>
        </w:rPr>
        <w:t xml:space="preserve">ma58mf14-7n ultrasonic transducer. The majority of the problems have been resolved due a combination of community posts on PGA460 and </w:t>
      </w:r>
      <w:hyperlink r:id="rId33" w:history="1">
        <w:r w:rsidRPr="0078023E">
          <w:rPr>
            <w:rStyle w:val="Hyperlink"/>
            <w:rFonts w:eastAsia="Times New Roman" w:cs="Times New Roman"/>
            <w:sz w:val="22"/>
          </w:rPr>
          <w:t>personal post</w:t>
        </w:r>
      </w:hyperlink>
      <w:r w:rsidRPr="0078023E">
        <w:rPr>
          <w:rFonts w:eastAsia="Times New Roman" w:cs="Times New Roman"/>
          <w:sz w:val="22"/>
        </w:rPr>
        <w:t xml:space="preserve"> to head engineer of TI PGA460 Akeem Whitehead. Listed below are the problems that I have encountered:</w:t>
      </w:r>
    </w:p>
    <w:p w14:paraId="33BE56E6"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Unsuccessful communication with PGA460 resulting in constant distance result</w:t>
      </w:r>
    </w:p>
    <w:p w14:paraId="28188AC0"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Increased accuracy with higher voltages</w:t>
      </w:r>
    </w:p>
    <w:p w14:paraId="508FAF61"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Increasing FPS</w:t>
      </w:r>
    </w:p>
    <w:p w14:paraId="33480EF4"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Flickering diagnostic byte</w:t>
      </w:r>
    </w:p>
    <w:p w14:paraId="6E728400"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 xml:space="preserve">Inflexibility in switching serial ports </w:t>
      </w:r>
    </w:p>
    <w:p w14:paraId="3A3EDA47"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Same distance measurement from multiple transducers</w:t>
      </w:r>
    </w:p>
    <w:p w14:paraId="1848AD63" w14:textId="1E2998FF"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SPI mode</w:t>
      </w:r>
    </w:p>
    <w:p w14:paraId="18CDE8BB" w14:textId="38B685B3" w:rsidR="00F3565E" w:rsidRPr="0078023E" w:rsidRDefault="00F3565E"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SoftwareSerial</w:t>
      </w:r>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78023E" w:rsidRDefault="004B1897" w:rsidP="004B1897">
      <w:pPr>
        <w:ind w:firstLine="720"/>
        <w:rPr>
          <w:rStyle w:val="Hyperlink"/>
          <w:rFonts w:cs="Times New Roman"/>
          <w:color w:val="auto"/>
          <w:sz w:val="22"/>
          <w:u w:val="none"/>
        </w:rPr>
      </w:pPr>
      <w:r w:rsidRPr="0078023E">
        <w:rPr>
          <w:rStyle w:val="Hyperlink"/>
          <w:rFonts w:cs="Times New Roman"/>
          <w:color w:val="auto"/>
          <w:sz w:val="22"/>
          <w:u w:val="none"/>
        </w:rPr>
        <w:t xml:space="preserve">When the project was handed over to me, a transformer-driven schematic (see </w:t>
      </w:r>
      <w:r w:rsidRPr="0078023E">
        <w:rPr>
          <w:rStyle w:val="Hyperlink"/>
          <w:rFonts w:cs="Times New Roman"/>
          <w:i/>
          <w:color w:val="auto"/>
          <w:sz w:val="22"/>
          <w:u w:val="none"/>
        </w:rPr>
        <w:t xml:space="preserve">29_SmartSensor_HW_PGA ver 0.0.1_PGA460 ver 0.0.6.sch </w:t>
      </w:r>
      <w:r w:rsidRPr="0078023E">
        <w:rPr>
          <w:rStyle w:val="Hyperlink"/>
          <w:rFonts w:cs="Times New Roman"/>
          <w:color w:val="auto"/>
          <w:sz w:val="22"/>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78023E">
          <w:rPr>
            <w:rStyle w:val="Hyperlink"/>
            <w:rFonts w:cs="Times New Roman"/>
            <w:color w:val="4300EC" w:themeColor="accent4" w:themeShade="BF"/>
            <w:sz w:val="22"/>
          </w:rPr>
          <w:t>PGA460 Ultrasonic Signal Processor and Transducer Driver</w:t>
        </w:r>
      </w:hyperlink>
      <w:r w:rsidRPr="0078023E">
        <w:rPr>
          <w:rStyle w:val="Hyperlink"/>
          <w:rFonts w:cs="Times New Roman"/>
          <w:color w:val="4300EC" w:themeColor="accent4" w:themeShade="BF"/>
          <w:sz w:val="22"/>
        </w:rPr>
        <w:t xml:space="preserve"> </w:t>
      </w:r>
      <w:r w:rsidRPr="0078023E">
        <w:rPr>
          <w:rStyle w:val="Hyperlink"/>
          <w:rFonts w:cs="Times New Roman"/>
          <w:color w:val="auto"/>
          <w:sz w:val="22"/>
          <w:u w:val="none"/>
        </w:rPr>
        <w:t>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present. The distance only changed when the power supply was switched on and off, but will remain constant after that.</w:t>
      </w:r>
    </w:p>
    <w:p w14:paraId="02F62E70" w14:textId="77777777" w:rsidR="004B1897" w:rsidRPr="0078023E" w:rsidRDefault="004B1897" w:rsidP="004B1897">
      <w:pPr>
        <w:rPr>
          <w:rStyle w:val="Hyperlink"/>
          <w:rFonts w:cs="Times New Roman"/>
          <w:color w:val="auto"/>
          <w:sz w:val="22"/>
          <w:u w:val="none"/>
        </w:rPr>
      </w:pPr>
      <w:r w:rsidRPr="0078023E">
        <w:rPr>
          <w:rStyle w:val="Hyperlink"/>
          <w:rFonts w:cs="Times New Roman"/>
          <w:color w:val="auto"/>
          <w:sz w:val="22"/>
          <w:u w:val="none"/>
        </w:rPr>
        <w:tab/>
        <w:t xml:space="preserve">Further study of </w:t>
      </w:r>
      <w:hyperlink r:id="rId37" w:history="1">
        <w:r w:rsidRPr="0078023E">
          <w:rPr>
            <w:rStyle w:val="Hyperlink"/>
            <w:rFonts w:cs="Times New Roman"/>
            <w:color w:val="4300EC" w:themeColor="accent4" w:themeShade="BF"/>
            <w:sz w:val="22"/>
          </w:rPr>
          <w:t>PGA460 Ultrasonic Signal Processor and Transducer Driver</w:t>
        </w:r>
      </w:hyperlink>
      <w:r w:rsidRPr="0078023E">
        <w:rPr>
          <w:rStyle w:val="Hyperlink"/>
          <w:rFonts w:cs="Times New Roman"/>
          <w:b/>
          <w:color w:val="4300EC" w:themeColor="accent4" w:themeShade="BF"/>
          <w:sz w:val="22"/>
        </w:rPr>
        <w:t xml:space="preserve"> </w:t>
      </w:r>
      <w:r w:rsidRPr="0078023E">
        <w:rPr>
          <w:rStyle w:val="Hyperlink"/>
          <w:rFonts w:cs="Times New Roman"/>
          <w:color w:val="auto"/>
          <w:sz w:val="22"/>
          <w:u w:val="none"/>
        </w:rPr>
        <w:t>7.3.12</w:t>
      </w:r>
      <w:r w:rsidRPr="0078023E">
        <w:rPr>
          <w:rStyle w:val="Hyperlink"/>
          <w:rFonts w:cs="Times New Roman"/>
          <w:b/>
          <w:color w:val="auto"/>
          <w:sz w:val="22"/>
          <w:u w:val="none"/>
        </w:rPr>
        <w:t xml:space="preserve"> </w:t>
      </w:r>
      <w:r w:rsidRPr="0078023E">
        <w:rPr>
          <w:rStyle w:val="Hyperlink"/>
          <w:rFonts w:cs="Times New Roman"/>
          <w:color w:val="auto"/>
          <w:sz w:val="22"/>
          <w:u w:val="none"/>
        </w:rPr>
        <w:t xml:space="preserve">showed that PGA460 operates on 3.3V logic while Arduino Mega 2560 operates on a 5V logic. A weak pull-up resistor to 5V on TEST pin will upgrade PGA460 to 5V logic. This feature was added but the same problem persisted. The manufacturer’s code Energia library (presumably working software) was compiled to confirm reliability in hardware, but the </w:t>
      </w:r>
      <w:r w:rsidRPr="0078023E">
        <w:rPr>
          <w:rStyle w:val="Hyperlink"/>
          <w:rFonts w:cs="Times New Roman"/>
          <w:color w:val="auto"/>
          <w:sz w:val="22"/>
          <w:u w:val="none"/>
        </w:rPr>
        <w:lastRenderedPageBreak/>
        <w:t xml:space="preserve">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78023E" w:rsidRDefault="00FB0EB5" w:rsidP="00FB0EB5">
      <w:pPr>
        <w:ind w:firstLine="720"/>
        <w:rPr>
          <w:rStyle w:val="Hyperlink"/>
          <w:rFonts w:cs="Times New Roman"/>
          <w:color w:val="auto"/>
          <w:sz w:val="22"/>
          <w:u w:val="none"/>
        </w:rPr>
      </w:pPr>
      <w:r w:rsidRPr="0078023E">
        <w:rPr>
          <w:rFonts w:ascii="Times New Roman" w:hAnsi="Times New Roman" w:cs="Times New Roman"/>
          <w:noProof/>
          <w:sz w:val="22"/>
        </w:rPr>
        <w:drawing>
          <wp:anchor distT="0" distB="0" distL="114300" distR="114300" simplePos="0" relativeHeight="251674624" behindDoc="0" locked="0" layoutInCell="1" allowOverlap="1" wp14:anchorId="39E6B350" wp14:editId="55668CB7">
            <wp:simplePos x="0" y="0"/>
            <wp:positionH relativeFrom="margin">
              <wp:posOffset>-6824</wp:posOffset>
            </wp:positionH>
            <wp:positionV relativeFrom="paragraph">
              <wp:posOffset>504673</wp:posOffset>
            </wp:positionV>
            <wp:extent cx="2765425" cy="15963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b="20671"/>
                    <a:stretch/>
                  </pic:blipFill>
                  <pic:spPr bwMode="auto">
                    <a:xfrm>
                      <a:off x="0" y="0"/>
                      <a:ext cx="276542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78023E">
        <w:rPr>
          <w:rStyle w:val="Hyperlink"/>
          <w:rFonts w:cs="Times New Roman"/>
          <w:color w:val="auto"/>
          <w:sz w:val="22"/>
          <w:u w:val="none"/>
        </w:rPr>
        <w:t>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Energia library getDistance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FDBFAD1" w:rsidR="00FB0EB5" w:rsidRPr="00FB0EB5" w:rsidRDefault="0078023E" w:rsidP="00FB0EB5">
      <w:pPr>
        <w:rPr>
          <w:rStyle w:val="Hyperlink"/>
          <w:rFonts w:ascii="Times New Roman" w:hAnsi="Times New Roman" w:cs="Times New Roman"/>
          <w:i/>
          <w:color w:val="481EA3" w:themeColor="accent5" w:themeShade="BF"/>
          <w:sz w:val="20"/>
          <w:szCs w:val="20"/>
          <w:u w:val="none"/>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61E715D1">
            <wp:simplePos x="0" y="0"/>
            <wp:positionH relativeFrom="margin">
              <wp:posOffset>3813184</wp:posOffset>
            </wp:positionH>
            <wp:positionV relativeFrom="paragraph">
              <wp:posOffset>172635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8F4100" w14:textId="41291373" w:rsidR="00FB0EB5" w:rsidRDefault="00FB0EB5" w:rsidP="00FB0EB5">
      <w:pPr>
        <w:rPr>
          <w:rStyle w:val="Hyperlink"/>
          <w:rFonts w:ascii="Times New Roman" w:hAnsi="Times New Roman" w:cs="Times New Roman"/>
          <w:sz w:val="20"/>
          <w:szCs w:val="20"/>
        </w:rPr>
      </w:pPr>
      <w:r>
        <w:rPr>
          <w:rFonts w:ascii="Times New Roman" w:hAnsi="Times New Roman" w:cs="Times New Roman"/>
          <w:noProof/>
        </w:rPr>
        <w:drawing>
          <wp:inline distT="0" distB="0" distL="0" distR="0" wp14:anchorId="445360EF" wp14:editId="6273D4C1">
            <wp:extent cx="3003550" cy="16452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003550" cy="164528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7796FE3" w14:textId="6BBF6838" w:rsidR="00FB0EB5" w:rsidRDefault="00FB0EB5" w:rsidP="0078023E">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RegisterRead for DEV_STAT0 results in 132 DEC, which means THR_CRC_ERR is not cleared. A value of 128 DEC at DEV_STAT0 means that THR_CRC_ERR is cleared and will enable bursting and therefore detection of objects.</w:t>
      </w:r>
    </w:p>
    <w:p w14:paraId="7039C011" w14:textId="77777777" w:rsidR="0078023E" w:rsidRDefault="0078023E" w:rsidP="0078023E">
      <w:pPr>
        <w:rPr>
          <w:rStyle w:val="Hyperlink"/>
          <w:rFonts w:cs="Times New Roman"/>
          <w:color w:val="2D009E" w:themeColor="accent4" w:themeShade="80"/>
          <w:sz w:val="22"/>
          <w:u w:val="none"/>
        </w:rPr>
      </w:pPr>
    </w:p>
    <w:p w14:paraId="3257C222" w14:textId="290E0C54" w:rsidR="0078023E" w:rsidRPr="0078023E" w:rsidRDefault="00FB0EB5" w:rsidP="0078023E">
      <w:pPr>
        <w:rPr>
          <w:rStyle w:val="Hyperlink"/>
          <w:rFonts w:cs="Times New Roman"/>
          <w:color w:val="2D009E" w:themeColor="accent4" w:themeShade="80"/>
          <w:sz w:val="22"/>
          <w:u w:val="none"/>
        </w:rPr>
      </w:pPr>
      <w:r w:rsidRPr="0078023E">
        <w:rPr>
          <w:rStyle w:val="Hyperlink"/>
          <w:rFonts w:cs="Times New Roman"/>
          <w:color w:val="2D009E" w:themeColor="accent4" w:themeShade="80"/>
          <w:sz w:val="22"/>
          <w:u w:val="none"/>
        </w:rPr>
        <w:t>SOLUTIONS: TXD idling high, THR_CRC_ERR cleared and set to 0 to enable bursting.</w:t>
      </w:r>
    </w:p>
    <w:p w14:paraId="36AE0941" w14:textId="5D4BBEE5" w:rsidR="00FB0EB5" w:rsidRDefault="00FB0EB5" w:rsidP="00FB0EB5">
      <w:pPr>
        <w:pStyle w:val="Heading4"/>
        <w:rPr>
          <w:color w:val="315F02" w:themeColor="accent3" w:themeShade="BF"/>
        </w:rPr>
      </w:pPr>
      <w:r>
        <w:rPr>
          <w:color w:val="315F02" w:themeColor="accent3" w:themeShade="BF"/>
        </w:rPr>
        <w:t xml:space="preserve">increased accuracy with higher voltages – </w:t>
      </w:r>
      <w:r w:rsidRPr="004B1897">
        <w:rPr>
          <w:color w:val="481EA3" w:themeColor="accent5" w:themeShade="BF"/>
        </w:rPr>
        <w:t>resolved</w:t>
      </w:r>
    </w:p>
    <w:p w14:paraId="058028AE" w14:textId="25A14FA0"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1AFBC038" w14:textId="77777777" w:rsidR="0078023E" w:rsidRPr="0078023E" w:rsidRDefault="0078023E" w:rsidP="00FB0EB5">
      <w:pPr>
        <w:rPr>
          <w:rStyle w:val="Hyperlink"/>
          <w:rFonts w:cs="Times New Roman"/>
          <w:color w:val="481EA3" w:themeColor="accent5" w:themeShade="BF"/>
          <w:sz w:val="22"/>
          <w:u w:val="none"/>
        </w:rPr>
      </w:pPr>
    </w:p>
    <w:p w14:paraId="320BB600" w14:textId="77777777" w:rsidR="00FB0EB5" w:rsidRPr="0078023E" w:rsidRDefault="00FB0EB5" w:rsidP="00FB0EB5">
      <w:pPr>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For direct-driven model, higher VPWR </w:t>
      </w:r>
      <w:r w:rsidRPr="0078023E">
        <w:rPr>
          <w:rStyle w:val="Hyperlink"/>
          <w:rFonts w:cs="Times New Roman"/>
          <w:color w:val="481EA3" w:themeColor="accent5" w:themeShade="BF"/>
          <w:sz w:val="22"/>
          <w:u w:val="none"/>
        </w:rPr>
        <w:sym w:font="Wingdings" w:char="F0E0"/>
      </w:r>
      <w:r w:rsidRPr="0078023E">
        <w:rPr>
          <w:rStyle w:val="Hyperlink"/>
          <w:rFonts w:cs="Times New Roman"/>
          <w:color w:val="481EA3" w:themeColor="accent5" w:themeShade="BF"/>
          <w:sz w:val="22"/>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lastRenderedPageBreak/>
        <w:t xml:space="preserve">increasing fps voltages – </w:t>
      </w:r>
      <w:r w:rsidRPr="004B1897">
        <w:rPr>
          <w:color w:val="481EA3" w:themeColor="accent5" w:themeShade="BF"/>
        </w:rPr>
        <w:t>resolved</w:t>
      </w:r>
    </w:p>
    <w:p w14:paraId="532667F6" w14:textId="4F6EEC50"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 xml:space="preserve">The default GetDistance script from Enegia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Serial.print statements to a minimum will also result a more accurate diagnostic of cycle frequency. Following these steps, the modified GetDistance_v10 (in </w:t>
      </w:r>
      <w:r w:rsidRPr="0078023E">
        <w:rPr>
          <w:rStyle w:val="Hyperlink"/>
          <w:rFonts w:cs="Times New Roman"/>
          <w:color w:val="808080" w:themeColor="background1" w:themeShade="80"/>
          <w:sz w:val="22"/>
          <w:u w:val="none"/>
        </w:rPr>
        <w:t xml:space="preserve">PGA460, 0.3-0.7m, 26Hz </w:t>
      </w:r>
      <w:r w:rsidRPr="0078023E">
        <w:rPr>
          <w:rStyle w:val="Hyperlink"/>
          <w:rFonts w:cs="Times New Roman"/>
          <w:color w:val="auto"/>
          <w:sz w:val="22"/>
          <w:u w:val="none"/>
        </w:rPr>
        <w:t>folder</w:t>
      </w:r>
      <w:r w:rsidR="00BA07DE" w:rsidRPr="0078023E">
        <w:rPr>
          <w:rStyle w:val="Hyperlink"/>
          <w:rFonts w:cs="Times New Roman"/>
          <w:color w:val="auto"/>
          <w:sz w:val="22"/>
          <w:u w:val="none"/>
        </w:rPr>
        <w:t xml:space="preserve"> locate in </w:t>
      </w:r>
      <w:r w:rsidR="00BA07DE" w:rsidRPr="0078023E">
        <w:rPr>
          <w:rStyle w:val="Hyperlink"/>
          <w:rFonts w:cs="Times New Roman"/>
          <w:color w:val="808080" w:themeColor="background1" w:themeShade="80"/>
          <w:sz w:val="22"/>
          <w:u w:val="none"/>
        </w:rPr>
        <w:t>./Archives/Software</w:t>
      </w:r>
      <w:r w:rsidRPr="0078023E">
        <w:rPr>
          <w:rStyle w:val="Hyperlink"/>
          <w:rFonts w:cs="Times New Roman"/>
          <w:color w:val="auto"/>
          <w:sz w:val="22"/>
          <w:u w:val="none"/>
        </w:rPr>
        <w:t xml:space="preserve">) script cycles at minimum 20Hz and maximum 40Hz, compared to 4Hz-6Hz of the Energia library’s GetDistance script. </w:t>
      </w:r>
    </w:p>
    <w:p w14:paraId="69E16885" w14:textId="77777777" w:rsidR="00BA07DE" w:rsidRPr="0078023E" w:rsidRDefault="00BA07DE" w:rsidP="00FB0EB5">
      <w:pPr>
        <w:ind w:firstLine="720"/>
        <w:rPr>
          <w:rStyle w:val="Hyperlink"/>
          <w:rFonts w:cs="Times New Roman"/>
          <w:color w:val="auto"/>
          <w:sz w:val="22"/>
          <w:u w:val="none"/>
        </w:rPr>
      </w:pPr>
    </w:p>
    <w:p w14:paraId="15D8AA83" w14:textId="77777777" w:rsidR="00FB0EB5" w:rsidRPr="0078023E" w:rsidRDefault="00FB0EB5" w:rsidP="00FB0EB5">
      <w:pPr>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To increase fps, remove unnecessary if-else statements and shorten delays as much as possible</w:t>
      </w:r>
    </w:p>
    <w:p w14:paraId="3013A355" w14:textId="77777777" w:rsidR="00CB75DB" w:rsidRDefault="00BA07DE" w:rsidP="00CB75DB">
      <w:pPr>
        <w:spacing w:after="200"/>
        <w:jc w:val="center"/>
        <w:rPr>
          <w:rStyle w:val="Hyperlink"/>
          <w:rFonts w:cs="Times New Roman"/>
          <w:color w:val="481EA3" w:themeColor="accent5" w:themeShade="BF"/>
          <w:u w:val="none"/>
        </w:rPr>
      </w:pPr>
      <w:r>
        <w:rPr>
          <w:rFonts w:cs="Times New Roman"/>
          <w:noProof/>
          <w:color w:val="481EA3" w:themeColor="accent5" w:themeShade="BF"/>
        </w:rPr>
        <w:drawing>
          <wp:inline distT="0" distB="0" distL="0" distR="0" wp14:anchorId="608C7295" wp14:editId="118BF864">
            <wp:extent cx="3234690" cy="202669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6).png"/>
                    <pic:cNvPicPr/>
                  </pic:nvPicPr>
                  <pic:blipFill rotWithShape="1">
                    <a:blip r:embed="rId41" cstate="print">
                      <a:extLst>
                        <a:ext uri="{28A0092B-C50C-407E-A947-70E740481C1C}">
                          <a14:useLocalDpi xmlns:a14="http://schemas.microsoft.com/office/drawing/2010/main" val="0"/>
                        </a:ext>
                      </a:extLst>
                    </a:blip>
                    <a:srcRect l="49997" b="44306"/>
                    <a:stretch/>
                  </pic:blipFill>
                  <pic:spPr bwMode="auto">
                    <a:xfrm>
                      <a:off x="0" y="0"/>
                      <a:ext cx="3234860" cy="2026800"/>
                    </a:xfrm>
                    <a:prstGeom prst="rect">
                      <a:avLst/>
                    </a:prstGeom>
                    <a:ln>
                      <a:noFill/>
                    </a:ln>
                    <a:extLst>
                      <a:ext uri="{53640926-AAD7-44D8-BBD7-CCE9431645EC}">
                        <a14:shadowObscured xmlns:a14="http://schemas.microsoft.com/office/drawing/2010/main"/>
                      </a:ext>
                    </a:extLst>
                  </pic:spPr>
                </pic:pic>
              </a:graphicData>
            </a:graphic>
          </wp:inline>
        </w:drawing>
      </w:r>
    </w:p>
    <w:p w14:paraId="457BF88B" w14:textId="3FFAB95F" w:rsidR="00CB75DB" w:rsidRDefault="00CB75DB" w:rsidP="00CB75DB">
      <w:pPr>
        <w:ind w:left="720"/>
        <w:rPr>
          <w:rStyle w:val="Hyperlink"/>
          <w:rFonts w:ascii="Times New Roman" w:hAnsi="Times New Roman" w:cs="Times New Roman"/>
          <w:i/>
          <w:color w:val="315F02" w:themeColor="accent3" w:themeShade="BF"/>
          <w:sz w:val="20"/>
          <w:szCs w:val="20"/>
          <w:u w:val="none"/>
        </w:rPr>
      </w:pPr>
    </w:p>
    <w:p w14:paraId="7552B7FF" w14:textId="4F23137D" w:rsidR="0078023E" w:rsidRDefault="0078023E" w:rsidP="0078023E">
      <w:pPr>
        <w:pStyle w:val="Heading4"/>
        <w:rPr>
          <w:color w:val="315F02" w:themeColor="accent3" w:themeShade="BF"/>
        </w:rPr>
      </w:pPr>
      <w:r>
        <w:rPr>
          <w:color w:val="315F02" w:themeColor="accent3" w:themeShade="BF"/>
        </w:rPr>
        <w:t xml:space="preserve">flickering diagnostic byte– </w:t>
      </w:r>
      <w:r w:rsidRPr="004B1897">
        <w:rPr>
          <w:color w:val="481EA3" w:themeColor="accent5" w:themeShade="BF"/>
        </w:rPr>
        <w:t>resolved</w:t>
      </w:r>
    </w:p>
    <w:p w14:paraId="718F663B" w14:textId="7E32B933"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After increasing GetDistance fps to maximum of 40Hz, there were intermittent zero object detection instances in the middle of accurate distance readings chain. I attempted to Serial.print the UMRData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Burst+Listen for Preset 1, and if no object detected, the script moves on to Burst+Listen for Preset 2. Therefore, the common delay used for both presets caused the diagnostic byte to switch to 65 DEC for Preset 2, which means PGA460 is busy.</w:t>
      </w:r>
    </w:p>
    <w:p w14:paraId="66282058" w14:textId="77777777" w:rsidR="00FB0EB5" w:rsidRPr="0078023E" w:rsidRDefault="00FB0EB5" w:rsidP="00FB0EB5">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lastRenderedPageBreak/>
        <w:drawing>
          <wp:inline distT="0" distB="0" distL="0" distR="0" wp14:anchorId="7F6E6034" wp14:editId="2938C57D">
            <wp:extent cx="3794077" cy="209153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2">
                      <a:extLst>
                        <a:ext uri="{28A0092B-C50C-407E-A947-70E740481C1C}">
                          <a14:useLocalDpi xmlns:a14="http://schemas.microsoft.com/office/drawing/2010/main" val="0"/>
                        </a:ext>
                      </a:extLst>
                    </a:blip>
                    <a:srcRect t="58565" r="62381" b="4558"/>
                    <a:stretch/>
                  </pic:blipFill>
                  <pic:spPr bwMode="auto">
                    <a:xfrm>
                      <a:off x="0" y="0"/>
                      <a:ext cx="3794077" cy="2091538"/>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 xml:space="preserve">inflexibility in switching serial ports – </w:t>
      </w:r>
      <w:r w:rsidRPr="004B1897">
        <w:rPr>
          <w:color w:val="481EA3" w:themeColor="accent5" w:themeShade="BF"/>
        </w:rPr>
        <w:t>resolved</w:t>
      </w:r>
    </w:p>
    <w:p w14:paraId="65AE0E59" w14:textId="77777777" w:rsidR="00FB0EB5" w:rsidRPr="0078023E" w:rsidRDefault="00FB0EB5" w:rsidP="00FB0EB5">
      <w:pPr>
        <w:jc w:val="both"/>
        <w:rPr>
          <w:rStyle w:val="Hyperlink"/>
          <w:rFonts w:cs="Times New Roman"/>
          <w:color w:val="auto"/>
          <w:sz w:val="22"/>
          <w:u w:val="none"/>
        </w:rPr>
      </w:pPr>
      <w:r w:rsidRPr="0078023E">
        <w:rPr>
          <w:rStyle w:val="Hyperlink"/>
          <w:rFonts w:cs="Times New Roman"/>
          <w:color w:val="auto"/>
          <w:sz w:val="22"/>
          <w:u w:val="none"/>
        </w:rPr>
        <w:tab/>
        <w:t>The Energia library predetermines the serial port communication to Serial1 for every transmission from microcontroller to PGA460. This hard-coded HardwareSerial makes it difficult to interface with multiple PGA460s on the same microcontroller. I wanted an option to select which serial port to use and reference this selection in the library code. I then created a global pointer HardwareSerial* pgaSerial in the Energia library and assign this pointer the serial port I want to use when I first instantiated pga460 object. For more information, review the .ino, .h, and .cpp files in PGA460, 0.3 -0.7m, 26Hz, Flexible Serial folder.</w:t>
      </w:r>
    </w:p>
    <w:p w14:paraId="67FD3EEE" w14:textId="77777777" w:rsidR="008A01A1" w:rsidRPr="0078023E" w:rsidRDefault="008A01A1" w:rsidP="008A01A1">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Pass in selected serial port when first instantiated</w:t>
      </w:r>
    </w:p>
    <w:p w14:paraId="4E3104FE" w14:textId="2A51D1B6" w:rsidR="008A01A1" w:rsidRDefault="008A01A1">
      <w:pPr>
        <w:spacing w:after="200"/>
        <w:rPr>
          <w:rStyle w:val="Hyperlink"/>
          <w:rFonts w:cs="Times New Roman"/>
          <w:i/>
          <w:color w:val="315F02" w:themeColor="accent3" w:themeShade="BF"/>
          <w:sz w:val="20"/>
          <w:szCs w:val="20"/>
          <w:u w:val="none"/>
        </w:rPr>
      </w:pPr>
    </w:p>
    <w:p w14:paraId="2F4D292A" w14:textId="66F36519" w:rsidR="008A01A1" w:rsidRDefault="008A01A1" w:rsidP="008A01A1">
      <w:pPr>
        <w:pStyle w:val="Heading4"/>
        <w:rPr>
          <w:color w:val="315F02" w:themeColor="accent3" w:themeShade="BF"/>
        </w:rPr>
      </w:pPr>
      <w:r>
        <w:rPr>
          <w:color w:val="315F02" w:themeColor="accent3" w:themeShade="BF"/>
        </w:rPr>
        <w:t xml:space="preserve">same distance measurment for multiple transducers – </w:t>
      </w:r>
      <w:r w:rsidRPr="004B1897">
        <w:rPr>
          <w:color w:val="481EA3" w:themeColor="accent5" w:themeShade="BF"/>
        </w:rPr>
        <w:t>resolved</w:t>
      </w:r>
    </w:p>
    <w:p w14:paraId="4D7A7A78" w14:textId="77777777" w:rsidR="008A01A1" w:rsidRPr="0078023E" w:rsidRDefault="008A01A1" w:rsidP="008A01A1">
      <w:pPr>
        <w:jc w:val="both"/>
        <w:rPr>
          <w:rStyle w:val="Hyperlink"/>
          <w:rFonts w:cs="Times New Roman"/>
          <w:color w:val="auto"/>
          <w:sz w:val="22"/>
          <w:u w:val="none"/>
        </w:rPr>
      </w:pPr>
      <w:r w:rsidRPr="008A01A1">
        <w:rPr>
          <w:rStyle w:val="Hyperlink"/>
          <w:rFonts w:cs="Times New Roman"/>
          <w:color w:val="auto"/>
          <w:u w:val="none"/>
        </w:rPr>
        <w:tab/>
      </w:r>
      <w:r w:rsidRPr="0078023E">
        <w:rPr>
          <w:rStyle w:val="Hyperlink"/>
          <w:rFonts w:cs="Times New Roman"/>
          <w:color w:val="auto"/>
          <w:sz w:val="22"/>
          <w:u w:val="none"/>
        </w:rPr>
        <w:t xml:space="preserve">I had built two direct-driven topography for two pairs of PGA460 and Murata ultrasonic transducer connected to the same microcontroller. Since I wanted to stimulate Burst+Listen on two PGA460s at approximately the same time, I divided up the sequence of extracting distance. I first burst+listen PGA460s consecutively then pulled and printed distance measurement individually. This method resulted in both PGA460s reporting the same UMRData bytes and therefore same distance readings. The cause originated from the UMRData array being a global object and how before pulling distance measurement, the array would be cleared everytime. </w:t>
      </w:r>
    </w:p>
    <w:p w14:paraId="6A7684BF" w14:textId="77777777" w:rsidR="008A01A1" w:rsidRPr="0078023E" w:rsidRDefault="008A01A1" w:rsidP="008A01A1">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Complete cycle of burst+listen, pull, print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drawing>
          <wp:inline distT="0" distB="0" distL="0" distR="0" wp14:anchorId="7BD1E6BB" wp14:editId="798583CE">
            <wp:extent cx="3985146" cy="1889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3">
                      <a:extLst>
                        <a:ext uri="{28A0092B-C50C-407E-A947-70E740481C1C}">
                          <a14:useLocalDpi xmlns:a14="http://schemas.microsoft.com/office/drawing/2010/main" val="0"/>
                        </a:ext>
                      </a:extLst>
                    </a:blip>
                    <a:srcRect t="66480" r="63946" b="3134"/>
                    <a:stretch/>
                  </pic:blipFill>
                  <pic:spPr bwMode="auto">
                    <a:xfrm>
                      <a:off x="0" y="0"/>
                      <a:ext cx="4003132" cy="1897651"/>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lastRenderedPageBreak/>
        <w:t xml:space="preserve">spi mode – </w:t>
      </w:r>
      <w:r>
        <w:rPr>
          <w:color w:val="481EA3" w:themeColor="accent5" w:themeShade="BF"/>
        </w:rPr>
        <w:t>impending</w:t>
      </w:r>
    </w:p>
    <w:p w14:paraId="25B17CB4" w14:textId="5A31247E" w:rsidR="00B24C64" w:rsidRPr="0078023E" w:rsidRDefault="008A01A1" w:rsidP="008A01A1">
      <w:pPr>
        <w:jc w:val="both"/>
        <w:rPr>
          <w:rFonts w:cs="Times New Roman"/>
          <w:sz w:val="22"/>
        </w:rPr>
      </w:pPr>
      <w:r w:rsidRPr="008A01A1">
        <w:rPr>
          <w:rStyle w:val="Hyperlink"/>
          <w:rFonts w:ascii="Times New Roman" w:hAnsi="Times New Roman" w:cs="Times New Roman"/>
          <w:color w:val="auto"/>
          <w:u w:val="none"/>
        </w:rPr>
        <w:tab/>
      </w:r>
      <w:r w:rsidRPr="0078023E">
        <w:rPr>
          <w:rStyle w:val="Hyperlink"/>
          <w:rFonts w:cs="Times New Roman"/>
          <w:color w:val="auto"/>
          <w:sz w:val="22"/>
          <w:u w:val="none"/>
        </w:rPr>
        <w:t xml:space="preserve">The final objective of this project is to burst+listen multiple transducers at the same time with minimum fps of 20 Hz. SPI mode on PGA460 allows for broadcast burst+listen command, which will set all PGA460s on the SPI bus to burst+listen at the same time. The major problem of using this method is differentiating the signals An explanation from Akeem Whitehead says differentiation is not possible unless transducers of different frequencies are used. </w:t>
      </w:r>
    </w:p>
    <w:p w14:paraId="574BBBE2" w14:textId="3FA844E3" w:rsidR="00B24C64" w:rsidRDefault="00B24C64" w:rsidP="00B24C64">
      <w:pPr>
        <w:pStyle w:val="Heading4"/>
        <w:rPr>
          <w:color w:val="481EA3" w:themeColor="accent5" w:themeShade="BF"/>
        </w:rPr>
      </w:pPr>
      <w:r>
        <w:rPr>
          <w:color w:val="315F02" w:themeColor="accent3" w:themeShade="BF"/>
        </w:rPr>
        <w:t xml:space="preserve">softwareserial – </w:t>
      </w:r>
      <w:r>
        <w:rPr>
          <w:color w:val="481EA3" w:themeColor="accent5" w:themeShade="BF"/>
        </w:rPr>
        <w:t>impending</w:t>
      </w:r>
    </w:p>
    <w:p w14:paraId="35679A9F" w14:textId="2BD372A2" w:rsidR="00B24C64" w:rsidRPr="0078023E" w:rsidRDefault="00B24C64" w:rsidP="00B24C64">
      <w:pPr>
        <w:jc w:val="both"/>
        <w:rPr>
          <w:rFonts w:cs="Times New Roman"/>
          <w:sz w:val="22"/>
        </w:rPr>
      </w:pPr>
      <w:r w:rsidRPr="008A01A1">
        <w:rPr>
          <w:rStyle w:val="Hyperlink"/>
          <w:rFonts w:ascii="Times New Roman" w:hAnsi="Times New Roman" w:cs="Times New Roman"/>
          <w:color w:val="auto"/>
          <w:u w:val="none"/>
        </w:rPr>
        <w:tab/>
      </w:r>
      <w:r w:rsidR="00F3565E" w:rsidRPr="0078023E">
        <w:rPr>
          <w:rStyle w:val="Hyperlink"/>
          <w:rFonts w:cs="Times New Roman"/>
          <w:color w:val="auto"/>
          <w:sz w:val="22"/>
          <w:u w:val="none"/>
        </w:rPr>
        <w:t xml:space="preserve">I have observed that microcontroller-PGA460 communication is still valid even when serial setting is not set to 8 data, 0 parity, 2 stop bits, as indicated by </w:t>
      </w:r>
      <w:hyperlink r:id="rId44" w:history="1">
        <w:r w:rsidR="00F3565E" w:rsidRPr="0078023E">
          <w:rPr>
            <w:rStyle w:val="Hyperlink"/>
            <w:rFonts w:cs="Times New Roman"/>
            <w:color w:val="4300EC" w:themeColor="accent4" w:themeShade="BF"/>
            <w:sz w:val="22"/>
          </w:rPr>
          <w:t>PGA460 Ultrasonic Signal Processor and Transducer Driver</w:t>
        </w:r>
      </w:hyperlink>
      <w:r w:rsidR="00F3565E" w:rsidRPr="0078023E">
        <w:rPr>
          <w:rStyle w:val="Hyperlink"/>
          <w:rFonts w:cs="Times New Roman"/>
          <w:color w:val="auto"/>
          <w:sz w:val="22"/>
          <w:u w:val="none"/>
        </w:rPr>
        <w:t>. The possibility that PGA460 can work with SERIAL_8N1 configuration (Arduino default setting) makes using SoftwareSerial a promising exploration to drive more than three (3)</w:t>
      </w:r>
      <w:r w:rsidR="003B6455" w:rsidRPr="0078023E">
        <w:rPr>
          <w:rStyle w:val="Hyperlink"/>
          <w:rFonts w:cs="Times New Roman"/>
          <w:color w:val="auto"/>
          <w:sz w:val="22"/>
          <w:u w:val="none"/>
        </w:rPr>
        <w:t xml:space="preserve"> ultrasonic sensors using one microcontroller.</w:t>
      </w:r>
      <w:r w:rsidR="00E51E7A" w:rsidRPr="0078023E">
        <w:rPr>
          <w:rStyle w:val="Hyperlink"/>
          <w:rFonts w:cs="Times New Roman"/>
          <w:color w:val="auto"/>
          <w:sz w:val="22"/>
          <w:u w:val="none"/>
        </w:rPr>
        <w:t xml:space="preserve"> I have tried initiating serial communication with PGA460 using SoftwareSerial but received error messages and incomprehensible data readings. From reading blogs, it is shown that other developers have tried using SoftwareSerial and received inconsistent successes.</w:t>
      </w:r>
      <w:r w:rsidR="00F3565E" w:rsidRPr="0078023E">
        <w:rPr>
          <w:rStyle w:val="Hyperlink"/>
          <w:rFonts w:cs="Times New Roman"/>
          <w:color w:val="auto"/>
          <w:sz w:val="22"/>
          <w:u w:val="none"/>
        </w:rPr>
        <w:t xml:space="preserve"> </w:t>
      </w:r>
      <w:r w:rsidR="00BA07DE" w:rsidRPr="0078023E">
        <w:rPr>
          <w:rStyle w:val="Hyperlink"/>
          <w:rFonts w:cs="Times New Roman"/>
          <w:color w:val="auto"/>
          <w:sz w:val="22"/>
          <w:u w:val="none"/>
        </w:rPr>
        <w:t>Instead, SoftwareSerial can be used to</w:t>
      </w:r>
      <w:r w:rsidR="00E51E7A" w:rsidRPr="0078023E">
        <w:rPr>
          <w:rStyle w:val="Hyperlink"/>
          <w:rFonts w:cs="Times New Roman"/>
          <w:color w:val="auto"/>
          <w:sz w:val="22"/>
          <w:u w:val="none"/>
        </w:rPr>
        <w:t xml:space="preserve"> enable PC serial communication</w:t>
      </w:r>
      <w:r w:rsidR="00BA07DE" w:rsidRPr="0078023E">
        <w:rPr>
          <w:rStyle w:val="Hyperlink"/>
          <w:rFonts w:cs="Times New Roman"/>
          <w:color w:val="auto"/>
          <w:sz w:val="22"/>
          <w:u w:val="none"/>
        </w:rPr>
        <w:t>, freeing up the last HardwareSerial port for another PGA460.</w:t>
      </w:r>
    </w:p>
    <w:p w14:paraId="4D116C20" w14:textId="1FE70817" w:rsidR="008A01A1" w:rsidRDefault="008A01A1">
      <w:pPr>
        <w:spacing w:after="200"/>
        <w:rPr>
          <w:rFonts w:asciiTheme="majorHAnsi" w:eastAsia="Times New Roman" w:hAnsiTheme="majorHAnsi" w:cs="Times New Roman"/>
          <w:color w:val="481EA3" w:themeColor="accent5" w:themeShade="BF"/>
          <w:sz w:val="52"/>
        </w:rPr>
      </w:pPr>
    </w:p>
    <w:p w14:paraId="7E8224AA" w14:textId="77777777" w:rsidR="003E0F19" w:rsidRDefault="003E0F19">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17EE0C85" w14:textId="2C6374BC" w:rsidR="00CB75DB" w:rsidRDefault="00CB75DB" w:rsidP="00CB75DB">
      <w:pPr>
        <w:pStyle w:val="Heading2"/>
        <w:rPr>
          <w:color w:val="481EA3" w:themeColor="accent5" w:themeShade="BF"/>
          <w:sz w:val="28"/>
        </w:rPr>
      </w:pPr>
      <w:r>
        <w:rPr>
          <w:color w:val="481EA3" w:themeColor="accent5" w:themeShade="BF"/>
        </w:rPr>
        <w:lastRenderedPageBreak/>
        <w:t>Results</w:t>
      </w:r>
    </w:p>
    <w:p w14:paraId="2C347125" w14:textId="4BF542F6" w:rsidR="0085592A" w:rsidRPr="0085592A" w:rsidRDefault="002A0C8C" w:rsidP="00CB75DB">
      <w:pPr>
        <w:pStyle w:val="Heading2"/>
        <w:rPr>
          <w:color w:val="481EA3" w:themeColor="accent5" w:themeShade="BF"/>
          <w:sz w:val="28"/>
        </w:rPr>
      </w:pPr>
      <w:r w:rsidRPr="0085592A">
        <w:rPr>
          <w:noProof/>
          <w:color w:val="481EA3" w:themeColor="accent5" w:themeShade="BF"/>
        </w:rPr>
        <mc:AlternateContent>
          <mc:Choice Requires="wps">
            <w:drawing>
              <wp:anchor distT="45720" distB="45720" distL="114300" distR="114300" simplePos="0" relativeHeight="251680768" behindDoc="0" locked="0" layoutInCell="1" allowOverlap="1" wp14:anchorId="796323FF" wp14:editId="02C6F228">
                <wp:simplePos x="0" y="0"/>
                <wp:positionH relativeFrom="column">
                  <wp:posOffset>4240200</wp:posOffset>
                </wp:positionH>
                <wp:positionV relativeFrom="paragraph">
                  <wp:posOffset>523875</wp:posOffset>
                </wp:positionV>
                <wp:extent cx="163860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04620"/>
                        </a:xfrm>
                        <a:prstGeom prst="rect">
                          <a:avLst/>
                        </a:prstGeom>
                        <a:solidFill>
                          <a:schemeClr val="accent1">
                            <a:lumMod val="20000"/>
                            <a:lumOff val="80000"/>
                          </a:schemeClr>
                        </a:solidFill>
                        <a:ln w="9525">
                          <a:noFill/>
                          <a:miter lim="800000"/>
                          <a:headEnd/>
                          <a:tailEnd/>
                        </a:ln>
                      </wps:spPr>
                      <wps:txbx>
                        <w:txbxContent>
                          <w:p w14:paraId="7B77FE89" w14:textId="2AE881B0" w:rsidR="002A0C8C" w:rsidRPr="002A0C8C" w:rsidRDefault="002A0C8C">
                            <w:pPr>
                              <w:rPr>
                                <w:b/>
                              </w:rPr>
                            </w:pPr>
                            <w:r w:rsidRPr="002A0C8C">
                              <w:rPr>
                                <w:b/>
                              </w:rPr>
                              <w:t>Developed Device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323FF" id="Text Box 2" o:spid="_x0000_s1030" type="#_x0000_t202" style="position:absolute;margin-left:333.85pt;margin-top:41.25pt;width:129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" fillcolor="#efffd9 [660]" stroked="f">
                <v:textbox style="mso-fit-shape-to-text:t">
                  <w:txbxContent>
                    <w:p w14:paraId="7B77FE89" w14:textId="2AE881B0" w:rsidR="002A0C8C" w:rsidRPr="002A0C8C" w:rsidRDefault="002A0C8C">
                      <w:pPr>
                        <w:rPr>
                          <w:b/>
                        </w:rPr>
                      </w:pPr>
                      <w:r w:rsidRPr="002A0C8C">
                        <w:rPr>
                          <w:b/>
                        </w:rPr>
                        <w:t>Developed Device</w:t>
                      </w:r>
                    </w:p>
                  </w:txbxContent>
                </v:textbox>
              </v:shape>
            </w:pict>
          </mc:Fallback>
        </mc:AlternateContent>
      </w:r>
    </w:p>
    <w:tbl>
      <w:tblPr>
        <w:tblStyle w:val="GridTable4-Accent1"/>
        <w:tblW w:w="10337" w:type="dxa"/>
        <w:tblLook w:val="04A0" w:firstRow="1" w:lastRow="0" w:firstColumn="1" w:lastColumn="0" w:noHBand="0" w:noVBand="1"/>
      </w:tblPr>
      <w:tblGrid>
        <w:gridCol w:w="2282"/>
        <w:gridCol w:w="1683"/>
        <w:gridCol w:w="1509"/>
        <w:gridCol w:w="1621"/>
        <w:gridCol w:w="1621"/>
        <w:gridCol w:w="1621"/>
      </w:tblGrid>
      <w:tr w:rsidR="002A0C8C" w:rsidRPr="00324B32" w14:paraId="27055FDF" w14:textId="1A821D22" w:rsidTr="002A0C8C">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82" w:type="dxa"/>
          </w:tcPr>
          <w:p w14:paraId="70D224D5" w14:textId="506CC491" w:rsidR="002A0C8C" w:rsidRPr="0085592A" w:rsidRDefault="002A0C8C" w:rsidP="00CB75DB">
            <w:pPr>
              <w:pStyle w:val="Heading2"/>
              <w:outlineLvl w:val="1"/>
              <w:rPr>
                <w:rFonts w:asciiTheme="minorHAnsi" w:hAnsiTheme="minorHAnsi"/>
                <w:b w:val="0"/>
                <w:bCs w:val="0"/>
                <w:color w:val="auto"/>
                <w:sz w:val="22"/>
              </w:rPr>
            </w:pPr>
          </w:p>
        </w:tc>
        <w:tc>
          <w:tcPr>
            <w:tcW w:w="1683" w:type="dxa"/>
          </w:tcPr>
          <w:p w14:paraId="48DBF910" w14:textId="77777777"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2"/>
              </w:rPr>
            </w:pPr>
          </w:p>
        </w:tc>
        <w:tc>
          <w:tcPr>
            <w:tcW w:w="1509" w:type="dxa"/>
            <w:tcBorders>
              <w:bottom w:val="nil"/>
            </w:tcBorders>
          </w:tcPr>
          <w:p w14:paraId="3AA2E7AA" w14:textId="77777777"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p>
        </w:tc>
        <w:tc>
          <w:tcPr>
            <w:tcW w:w="1621" w:type="dxa"/>
            <w:tcBorders>
              <w:bottom w:val="single" w:sz="4" w:space="0" w:color="auto"/>
            </w:tcBorders>
          </w:tcPr>
          <w:p w14:paraId="39EEB40E" w14:textId="026AF935"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2"/>
              </w:rPr>
            </w:pPr>
          </w:p>
        </w:tc>
        <w:tc>
          <w:tcPr>
            <w:tcW w:w="1621" w:type="dxa"/>
            <w:tcBorders>
              <w:bottom w:val="single" w:sz="4" w:space="0" w:color="auto"/>
            </w:tcBorders>
          </w:tcPr>
          <w:p w14:paraId="157E3D61" w14:textId="38355393"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2"/>
              </w:rPr>
            </w:pPr>
          </w:p>
        </w:tc>
        <w:tc>
          <w:tcPr>
            <w:tcW w:w="1621" w:type="dxa"/>
            <w:tcBorders>
              <w:bottom w:val="single" w:sz="4" w:space="0" w:color="auto"/>
            </w:tcBorders>
          </w:tcPr>
          <w:p w14:paraId="0CA457C1" w14:textId="77777777"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p>
        </w:tc>
      </w:tr>
      <w:tr w:rsidR="002A0C8C" w:rsidRPr="00324B32" w14:paraId="7E4720B7" w14:textId="17C735A6" w:rsidTr="002A0C8C">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82" w:type="dxa"/>
          </w:tcPr>
          <w:p w14:paraId="143BB93E" w14:textId="77777777" w:rsidR="002A0C8C" w:rsidRPr="0085592A" w:rsidRDefault="002A0C8C" w:rsidP="00CB75DB">
            <w:pPr>
              <w:pStyle w:val="Heading2"/>
              <w:outlineLvl w:val="1"/>
              <w:rPr>
                <w:rFonts w:asciiTheme="minorHAnsi" w:hAnsiTheme="minorHAnsi"/>
                <w:b w:val="0"/>
                <w:bCs w:val="0"/>
                <w:sz w:val="22"/>
              </w:rPr>
            </w:pPr>
          </w:p>
        </w:tc>
        <w:tc>
          <w:tcPr>
            <w:tcW w:w="1683" w:type="dxa"/>
            <w:tcBorders>
              <w:right w:val="nil"/>
            </w:tcBorders>
          </w:tcPr>
          <w:p w14:paraId="523E4116" w14:textId="5C523B48" w:rsidR="002A0C8C" w:rsidRPr="002A0C8C"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sz w:val="22"/>
              </w:rPr>
            </w:pPr>
            <w:r w:rsidRPr="002A0C8C">
              <w:rPr>
                <w:rFonts w:asciiTheme="minorHAnsi" w:hAnsiTheme="minorHAnsi"/>
                <w:b/>
                <w:sz w:val="22"/>
              </w:rPr>
              <w:t>Third-Party Device</w:t>
            </w:r>
          </w:p>
        </w:tc>
        <w:tc>
          <w:tcPr>
            <w:tcW w:w="1509" w:type="dxa"/>
            <w:tcBorders>
              <w:top w:val="nil"/>
              <w:left w:val="nil"/>
              <w:bottom w:val="nil"/>
              <w:right w:val="single" w:sz="4" w:space="0" w:color="auto"/>
            </w:tcBorders>
          </w:tcPr>
          <w:p w14:paraId="77CE7666" w14:textId="77777777" w:rsidR="002A0C8C" w:rsidRPr="002A0C8C"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sz w:val="22"/>
              </w:rPr>
            </w:pPr>
            <w:r w:rsidRPr="002A0C8C">
              <w:rPr>
                <w:rFonts w:asciiTheme="minorHAnsi" w:hAnsiTheme="minorHAnsi"/>
                <w:b/>
                <w:sz w:val="22"/>
              </w:rPr>
              <w:t>Inherited</w:t>
            </w:r>
          </w:p>
          <w:p w14:paraId="503EA078" w14:textId="2C4FA4A0" w:rsidR="002A0C8C" w:rsidRPr="002A0C8C"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sz w:val="22"/>
              </w:rPr>
            </w:pPr>
            <w:r w:rsidRPr="002A0C8C">
              <w:rPr>
                <w:rFonts w:asciiTheme="minorHAnsi" w:hAnsiTheme="minorHAnsi"/>
                <w:b/>
                <w:sz w:val="22"/>
              </w:rPr>
              <w:t>Device</w:t>
            </w:r>
          </w:p>
        </w:tc>
        <w:tc>
          <w:tcPr>
            <w:tcW w:w="1621" w:type="dxa"/>
            <w:tcBorders>
              <w:top w:val="single" w:sz="4" w:space="0" w:color="auto"/>
              <w:left w:val="single" w:sz="4" w:space="0" w:color="auto"/>
            </w:tcBorders>
          </w:tcPr>
          <w:p w14:paraId="3953C05C" w14:textId="246FC7A8" w:rsidR="002A0C8C" w:rsidRPr="0085592A"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p>
        </w:tc>
        <w:tc>
          <w:tcPr>
            <w:tcW w:w="1621" w:type="dxa"/>
            <w:tcBorders>
              <w:top w:val="single" w:sz="4" w:space="0" w:color="auto"/>
            </w:tcBorders>
          </w:tcPr>
          <w:p w14:paraId="5D075B51" w14:textId="59369CC3" w:rsidR="002A0C8C" w:rsidRPr="0085592A"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p>
        </w:tc>
        <w:tc>
          <w:tcPr>
            <w:tcW w:w="1621" w:type="dxa"/>
            <w:tcBorders>
              <w:top w:val="single" w:sz="4" w:space="0" w:color="auto"/>
              <w:right w:val="single" w:sz="4" w:space="0" w:color="auto"/>
            </w:tcBorders>
          </w:tcPr>
          <w:p w14:paraId="5061CD10" w14:textId="7343BF89" w:rsidR="002A0C8C" w:rsidRPr="0085592A"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p>
        </w:tc>
      </w:tr>
      <w:tr w:rsidR="002A0C8C" w:rsidRPr="00324B32" w14:paraId="44B5E99E" w14:textId="5304BBA6" w:rsidTr="002A0C8C">
        <w:trPr>
          <w:trHeight w:val="461"/>
        </w:trPr>
        <w:tc>
          <w:tcPr>
            <w:cnfStyle w:val="001000000000" w:firstRow="0" w:lastRow="0" w:firstColumn="1" w:lastColumn="0" w:oddVBand="0" w:evenVBand="0" w:oddHBand="0" w:evenHBand="0" w:firstRowFirstColumn="0" w:firstRowLastColumn="0" w:lastRowFirstColumn="0" w:lastRowLastColumn="0"/>
            <w:tcW w:w="2282" w:type="dxa"/>
          </w:tcPr>
          <w:p w14:paraId="09BF1B13" w14:textId="46A11280"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Number of sensors</w:t>
            </w:r>
          </w:p>
        </w:tc>
        <w:tc>
          <w:tcPr>
            <w:tcW w:w="1683" w:type="dxa"/>
            <w:tcBorders>
              <w:right w:val="nil"/>
            </w:tcBorders>
          </w:tcPr>
          <w:p w14:paraId="037E4E7F" w14:textId="0CBD16E9" w:rsidR="002A0C8C" w:rsidRPr="00755F5D"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4</w:t>
            </w:r>
          </w:p>
        </w:tc>
        <w:tc>
          <w:tcPr>
            <w:tcW w:w="1509" w:type="dxa"/>
            <w:tcBorders>
              <w:top w:val="nil"/>
              <w:left w:val="nil"/>
              <w:bottom w:val="nil"/>
              <w:right w:val="single" w:sz="4" w:space="0" w:color="auto"/>
            </w:tcBorders>
          </w:tcPr>
          <w:p w14:paraId="264E9418" w14:textId="066B45BA" w:rsidR="002A0C8C"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1</w:t>
            </w:r>
          </w:p>
        </w:tc>
        <w:tc>
          <w:tcPr>
            <w:tcW w:w="1621" w:type="dxa"/>
            <w:tcBorders>
              <w:left w:val="single" w:sz="4" w:space="0" w:color="auto"/>
            </w:tcBorders>
          </w:tcPr>
          <w:p w14:paraId="1F960028" w14:textId="7CCEF7F5"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1</w:t>
            </w:r>
          </w:p>
        </w:tc>
        <w:tc>
          <w:tcPr>
            <w:tcW w:w="1621" w:type="dxa"/>
          </w:tcPr>
          <w:p w14:paraId="5890C3D7" w14:textId="4E0C2853"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2</w:t>
            </w:r>
          </w:p>
        </w:tc>
        <w:tc>
          <w:tcPr>
            <w:tcW w:w="1621" w:type="dxa"/>
            <w:tcBorders>
              <w:right w:val="single" w:sz="4" w:space="0" w:color="auto"/>
            </w:tcBorders>
          </w:tcPr>
          <w:p w14:paraId="779FAB2A" w14:textId="05DE0F89" w:rsidR="002A0C8C" w:rsidRPr="00755F5D"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3</w:t>
            </w:r>
          </w:p>
        </w:tc>
      </w:tr>
      <w:tr w:rsidR="002A0C8C" w:rsidRPr="00324B32" w14:paraId="62ED8F12" w14:textId="43765E9F" w:rsidTr="002A0C8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82" w:type="dxa"/>
          </w:tcPr>
          <w:p w14:paraId="11D03C6D" w14:textId="022FC0A6"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Min distance (m)</w:t>
            </w:r>
          </w:p>
        </w:tc>
        <w:tc>
          <w:tcPr>
            <w:tcW w:w="1683" w:type="dxa"/>
            <w:tcBorders>
              <w:right w:val="nil"/>
            </w:tcBorders>
          </w:tcPr>
          <w:p w14:paraId="7CAAD5E5" w14:textId="4E10FCC9"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N/A</w:t>
            </w:r>
          </w:p>
        </w:tc>
        <w:tc>
          <w:tcPr>
            <w:tcW w:w="1509" w:type="dxa"/>
            <w:tcBorders>
              <w:top w:val="nil"/>
              <w:left w:val="nil"/>
              <w:bottom w:val="nil"/>
              <w:right w:val="single" w:sz="4" w:space="0" w:color="auto"/>
            </w:tcBorders>
          </w:tcPr>
          <w:p w14:paraId="5F99F030" w14:textId="5C5E9B81" w:rsidR="002A0C8C"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tcBorders>
          </w:tcPr>
          <w:p w14:paraId="40DCAA27" w14:textId="2F941943" w:rsidR="002A0C8C" w:rsidRPr="0085592A"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0.25</w:t>
            </w:r>
          </w:p>
        </w:tc>
        <w:tc>
          <w:tcPr>
            <w:tcW w:w="1621" w:type="dxa"/>
          </w:tcPr>
          <w:p w14:paraId="6C786CA9" w14:textId="08740192" w:rsidR="002A0C8C" w:rsidRPr="0085592A"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0.25</w:t>
            </w:r>
          </w:p>
        </w:tc>
        <w:tc>
          <w:tcPr>
            <w:tcW w:w="1621" w:type="dxa"/>
            <w:tcBorders>
              <w:right w:val="single" w:sz="4" w:space="0" w:color="auto"/>
            </w:tcBorders>
          </w:tcPr>
          <w:p w14:paraId="2F18D70C" w14:textId="561EE80B"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0.25</w:t>
            </w:r>
          </w:p>
        </w:tc>
      </w:tr>
      <w:tr w:rsidR="002A0C8C" w:rsidRPr="00324B32" w14:paraId="60F078C4" w14:textId="66FEC6AB" w:rsidTr="002A0C8C">
        <w:trPr>
          <w:trHeight w:val="461"/>
        </w:trPr>
        <w:tc>
          <w:tcPr>
            <w:cnfStyle w:val="001000000000" w:firstRow="0" w:lastRow="0" w:firstColumn="1" w:lastColumn="0" w:oddVBand="0" w:evenVBand="0" w:oddHBand="0" w:evenHBand="0" w:firstRowFirstColumn="0" w:firstRowLastColumn="0" w:lastRowFirstColumn="0" w:lastRowLastColumn="0"/>
            <w:tcW w:w="2282" w:type="dxa"/>
          </w:tcPr>
          <w:p w14:paraId="4E969329" w14:textId="7CFE64A3"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Max distance (m)</w:t>
            </w:r>
          </w:p>
        </w:tc>
        <w:tc>
          <w:tcPr>
            <w:tcW w:w="1683" w:type="dxa"/>
            <w:tcBorders>
              <w:right w:val="nil"/>
            </w:tcBorders>
          </w:tcPr>
          <w:p w14:paraId="01985BC6" w14:textId="7CBE9D22" w:rsidR="002A0C8C" w:rsidRPr="00755F5D"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2.0</w:t>
            </w:r>
          </w:p>
        </w:tc>
        <w:tc>
          <w:tcPr>
            <w:tcW w:w="1509" w:type="dxa"/>
            <w:tcBorders>
              <w:top w:val="nil"/>
              <w:left w:val="nil"/>
              <w:bottom w:val="nil"/>
              <w:right w:val="single" w:sz="4" w:space="0" w:color="auto"/>
            </w:tcBorders>
          </w:tcPr>
          <w:p w14:paraId="3100851D" w14:textId="348080C6" w:rsidR="002A0C8C"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tcBorders>
          </w:tcPr>
          <w:p w14:paraId="4D05602B" w14:textId="2FA03AE7"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3.5</w:t>
            </w:r>
          </w:p>
        </w:tc>
        <w:tc>
          <w:tcPr>
            <w:tcW w:w="1621" w:type="dxa"/>
          </w:tcPr>
          <w:p w14:paraId="62473606" w14:textId="04572331"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3.5</w:t>
            </w:r>
          </w:p>
        </w:tc>
        <w:tc>
          <w:tcPr>
            <w:tcW w:w="1621" w:type="dxa"/>
            <w:tcBorders>
              <w:right w:val="single" w:sz="4" w:space="0" w:color="auto"/>
            </w:tcBorders>
          </w:tcPr>
          <w:p w14:paraId="571869C2" w14:textId="7D15E4BE" w:rsidR="002A0C8C" w:rsidRPr="00755F5D"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3.5</w:t>
            </w:r>
          </w:p>
        </w:tc>
      </w:tr>
      <w:tr w:rsidR="002A0C8C" w:rsidRPr="00324B32" w14:paraId="7A3E43DF" w14:textId="5E9E16EF" w:rsidTr="002A0C8C">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82" w:type="dxa"/>
          </w:tcPr>
          <w:p w14:paraId="12090703" w14:textId="189A9144"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Frames per second</w:t>
            </w:r>
          </w:p>
        </w:tc>
        <w:tc>
          <w:tcPr>
            <w:tcW w:w="1683" w:type="dxa"/>
            <w:tcBorders>
              <w:right w:val="nil"/>
            </w:tcBorders>
          </w:tcPr>
          <w:p w14:paraId="7F5EAECA" w14:textId="379F13B1"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4</w:t>
            </w:r>
          </w:p>
        </w:tc>
        <w:tc>
          <w:tcPr>
            <w:tcW w:w="1509" w:type="dxa"/>
            <w:tcBorders>
              <w:top w:val="nil"/>
              <w:left w:val="nil"/>
              <w:bottom w:val="nil"/>
              <w:right w:val="single" w:sz="4" w:space="0" w:color="auto"/>
            </w:tcBorders>
          </w:tcPr>
          <w:p w14:paraId="11A54AFA" w14:textId="40D90EC3" w:rsidR="002A0C8C"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tcBorders>
          </w:tcPr>
          <w:p w14:paraId="6E647E21" w14:textId="7BFF712A" w:rsidR="002A0C8C" w:rsidRPr="0085592A"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50</w:t>
            </w:r>
          </w:p>
        </w:tc>
        <w:tc>
          <w:tcPr>
            <w:tcW w:w="1621" w:type="dxa"/>
          </w:tcPr>
          <w:p w14:paraId="2047B6D8" w14:textId="7249177E" w:rsidR="002A0C8C" w:rsidRPr="0085592A"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45</w:t>
            </w:r>
          </w:p>
        </w:tc>
        <w:tc>
          <w:tcPr>
            <w:tcW w:w="1621" w:type="dxa"/>
            <w:tcBorders>
              <w:right w:val="single" w:sz="4" w:space="0" w:color="auto"/>
            </w:tcBorders>
          </w:tcPr>
          <w:p w14:paraId="71E2B865" w14:textId="08F0B1CC"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40</w:t>
            </w:r>
          </w:p>
        </w:tc>
      </w:tr>
      <w:tr w:rsidR="002A0C8C" w:rsidRPr="00324B32" w14:paraId="32D6E306" w14:textId="21C8F846" w:rsidTr="002A0C8C">
        <w:trPr>
          <w:trHeight w:val="461"/>
        </w:trPr>
        <w:tc>
          <w:tcPr>
            <w:cnfStyle w:val="001000000000" w:firstRow="0" w:lastRow="0" w:firstColumn="1" w:lastColumn="0" w:oddVBand="0" w:evenVBand="0" w:oddHBand="0" w:evenHBand="0" w:firstRowFirstColumn="0" w:firstRowLastColumn="0" w:lastRowFirstColumn="0" w:lastRowLastColumn="0"/>
            <w:tcW w:w="2282" w:type="dxa"/>
          </w:tcPr>
          <w:p w14:paraId="1146C1B7" w14:textId="78D02495"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Accuracy</w:t>
            </w:r>
          </w:p>
        </w:tc>
        <w:tc>
          <w:tcPr>
            <w:tcW w:w="1683" w:type="dxa"/>
            <w:tcBorders>
              <w:right w:val="nil"/>
            </w:tcBorders>
          </w:tcPr>
          <w:p w14:paraId="62824E30" w14:textId="21CCF8C2"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509" w:type="dxa"/>
            <w:tcBorders>
              <w:top w:val="nil"/>
              <w:left w:val="nil"/>
              <w:bottom w:val="nil"/>
              <w:right w:val="single" w:sz="4" w:space="0" w:color="auto"/>
            </w:tcBorders>
          </w:tcPr>
          <w:p w14:paraId="07808B14" w14:textId="621818B8" w:rsidR="002A0C8C"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bottom w:val="single" w:sz="4" w:space="0" w:color="auto"/>
            </w:tcBorders>
          </w:tcPr>
          <w:p w14:paraId="3BFE76EE" w14:textId="0D3A0FE5"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.02</w:t>
            </w:r>
          </w:p>
        </w:tc>
        <w:tc>
          <w:tcPr>
            <w:tcW w:w="1621" w:type="dxa"/>
            <w:tcBorders>
              <w:bottom w:val="single" w:sz="4" w:space="0" w:color="auto"/>
            </w:tcBorders>
          </w:tcPr>
          <w:p w14:paraId="2C256D17" w14:textId="49648EF7"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.02</w:t>
            </w:r>
          </w:p>
        </w:tc>
        <w:tc>
          <w:tcPr>
            <w:tcW w:w="1621" w:type="dxa"/>
            <w:tcBorders>
              <w:bottom w:val="single" w:sz="4" w:space="0" w:color="auto"/>
              <w:right w:val="single" w:sz="4" w:space="0" w:color="auto"/>
            </w:tcBorders>
          </w:tcPr>
          <w:p w14:paraId="35E95964" w14:textId="31CD78BE"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.02</w:t>
            </w:r>
          </w:p>
        </w:tc>
      </w:tr>
    </w:tbl>
    <w:p w14:paraId="6AB8B757" w14:textId="77777777" w:rsidR="00CB75DB" w:rsidRDefault="00CB75DB" w:rsidP="008A01A1">
      <w:pPr>
        <w:pStyle w:val="Heading2"/>
        <w:rPr>
          <w:color w:val="481EA3" w:themeColor="accent5" w:themeShade="BF"/>
        </w:rPr>
      </w:pPr>
    </w:p>
    <w:p w14:paraId="08241410" w14:textId="081FF547" w:rsidR="008A01A1" w:rsidRDefault="008A01A1" w:rsidP="008A01A1">
      <w:pPr>
        <w:pStyle w:val="Heading2"/>
        <w:rPr>
          <w:color w:val="481EA3" w:themeColor="accent5" w:themeShade="BF"/>
        </w:rPr>
      </w:pPr>
      <w:r>
        <w:rPr>
          <w:color w:val="481EA3" w:themeColor="accent5" w:themeShade="BF"/>
        </w:rPr>
        <w:t>Future Works</w:t>
      </w:r>
    </w:p>
    <w:p w14:paraId="2C82F5D8" w14:textId="6718D51D" w:rsidR="00CB75DB" w:rsidRPr="0078023E" w:rsidRDefault="00CB75DB" w:rsidP="00CB75DB">
      <w:pPr>
        <w:pStyle w:val="Heading6"/>
        <w:numPr>
          <w:ilvl w:val="0"/>
          <w:numId w:val="16"/>
        </w:numPr>
        <w:rPr>
          <w:rFonts w:eastAsia="Times New Roman"/>
          <w:color w:val="auto"/>
          <w:sz w:val="22"/>
        </w:rPr>
      </w:pPr>
      <w:r w:rsidRPr="0078023E">
        <w:rPr>
          <w:rFonts w:eastAsia="Times New Roman"/>
          <w:color w:val="auto"/>
          <w:sz w:val="22"/>
        </w:rPr>
        <w:t>Manufacture PCB for multiple-transducers setup and confirm successful distance extraction (IN PROGRESS)</w:t>
      </w:r>
    </w:p>
    <w:p w14:paraId="202E9E6B" w14:textId="64CA8A29" w:rsidR="00CB75DB" w:rsidRPr="0078023E" w:rsidRDefault="00CB75DB" w:rsidP="00CB75DB">
      <w:pPr>
        <w:pStyle w:val="ListParagraph"/>
        <w:numPr>
          <w:ilvl w:val="0"/>
          <w:numId w:val="16"/>
        </w:numPr>
        <w:rPr>
          <w:sz w:val="22"/>
        </w:rPr>
      </w:pPr>
      <w:r w:rsidRPr="0078023E">
        <w:rPr>
          <w:sz w:val="22"/>
        </w:rPr>
        <w:t>Test</w:t>
      </w:r>
      <w:r w:rsidR="00E03B15" w:rsidRPr="0078023E">
        <w:rPr>
          <w:sz w:val="22"/>
        </w:rPr>
        <w:t xml:space="preserve"> PCB outside of lab and confirm maximum distance range</w:t>
      </w:r>
    </w:p>
    <w:p w14:paraId="4D91933E" w14:textId="49234287" w:rsidR="00E03B15" w:rsidRPr="0078023E" w:rsidRDefault="00E03B15" w:rsidP="00CB75DB">
      <w:pPr>
        <w:pStyle w:val="ListParagraph"/>
        <w:numPr>
          <w:ilvl w:val="0"/>
          <w:numId w:val="16"/>
        </w:numPr>
        <w:rPr>
          <w:sz w:val="22"/>
        </w:rPr>
      </w:pPr>
      <w:r w:rsidRPr="0078023E">
        <w:rPr>
          <w:sz w:val="22"/>
        </w:rPr>
        <w:t>Install sensors onto vehicle for real-time testing</w:t>
      </w:r>
    </w:p>
    <w:p w14:paraId="5F36A206" w14:textId="2709AFEA" w:rsidR="00CB75DB" w:rsidRPr="0078023E" w:rsidRDefault="00CB75DB" w:rsidP="00E03B15">
      <w:pPr>
        <w:pStyle w:val="ListParagraph"/>
        <w:numPr>
          <w:ilvl w:val="0"/>
          <w:numId w:val="16"/>
        </w:numPr>
        <w:rPr>
          <w:sz w:val="22"/>
        </w:rPr>
      </w:pPr>
      <w:r w:rsidRPr="0078023E">
        <w:rPr>
          <w:sz w:val="22"/>
        </w:rPr>
        <w:t>Increase number of ultrasonic sensors driven by one microcontroller</w:t>
      </w:r>
      <w:r w:rsidR="00E03B15" w:rsidRPr="0078023E">
        <w:rPr>
          <w:sz w:val="22"/>
        </w:rPr>
        <w:t xml:space="preserve"> using SoftwareSerial</w:t>
      </w:r>
    </w:p>
    <w:p w14:paraId="45CB65B5" w14:textId="4C168EF7" w:rsidR="00E03B15" w:rsidRPr="0078023E" w:rsidRDefault="00E03B15" w:rsidP="00E03B15">
      <w:pPr>
        <w:pStyle w:val="ListParagraph"/>
        <w:numPr>
          <w:ilvl w:val="1"/>
          <w:numId w:val="16"/>
        </w:numPr>
        <w:rPr>
          <w:sz w:val="22"/>
        </w:rPr>
      </w:pPr>
      <w:r w:rsidRPr="0078023E">
        <w:rPr>
          <w:sz w:val="22"/>
        </w:rPr>
        <w:t>If successful, modify circuitry and manufacture new PCB</w:t>
      </w:r>
    </w:p>
    <w:p w14:paraId="3CE71551" w14:textId="3A45F1F4" w:rsidR="00A9169A" w:rsidRPr="00E03B15" w:rsidRDefault="00A9169A" w:rsidP="00E03B15">
      <w:pPr>
        <w:spacing w:after="200"/>
        <w:rPr>
          <w:rFonts w:asciiTheme="majorHAnsi" w:eastAsia="Times New Roman" w:hAnsiTheme="majorHAnsi" w:cs="Times New Roman"/>
          <w:b/>
          <w:sz w:val="48"/>
          <w:szCs w:val="24"/>
        </w:rPr>
      </w:pPr>
    </w:p>
    <w:sectPr w:rsidR="00A9169A" w:rsidRPr="00E03B15" w:rsidSect="001D706F">
      <w:headerReference w:type="default" r:id="rId45"/>
      <w:footerReference w:type="default" r:id="rId46"/>
      <w:footerReference w:type="first" r:id="rId47"/>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E8860" w14:textId="77777777" w:rsidR="000F786E" w:rsidRDefault="000F786E" w:rsidP="004B7E44">
      <w:r>
        <w:separator/>
      </w:r>
    </w:p>
  </w:endnote>
  <w:endnote w:type="continuationSeparator" w:id="0">
    <w:p w14:paraId="2494972F" w14:textId="77777777" w:rsidR="000F786E" w:rsidRDefault="000F786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2A0C8C" w:rsidRPr="002A0C8C">
          <w:rPr>
            <w:rFonts w:asciiTheme="majorHAnsi" w:hAnsiTheme="majorHAnsi"/>
            <w:bCs/>
            <w:noProof/>
            <w:color w:val="753DFF" w:themeColor="accent4"/>
            <w:sz w:val="20"/>
          </w:rPr>
          <w:t>19</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78499"/>
      <w:docPartObj>
        <w:docPartGallery w:val="Page Numbers (Bottom of Page)"/>
        <w:docPartUnique/>
      </w:docPartObj>
    </w:sdtPr>
    <w:sdtEndPr>
      <w:rPr>
        <w:noProof/>
      </w:rPr>
    </w:sdtEndPr>
    <w:sdtContent>
      <w:p w14:paraId="1625893C" w14:textId="74973E2B" w:rsidR="005A718F" w:rsidRDefault="000F786E" w:rsidP="004B7E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06E42" w14:textId="77777777" w:rsidR="000F786E" w:rsidRDefault="000F786E" w:rsidP="004B7E44">
      <w:r>
        <w:separator/>
      </w:r>
    </w:p>
  </w:footnote>
  <w:footnote w:type="continuationSeparator" w:id="0">
    <w:p w14:paraId="3D8C80B2" w14:textId="77777777" w:rsidR="000F786E" w:rsidRDefault="000F786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048A"/>
    <w:multiLevelType w:val="hybridMultilevel"/>
    <w:tmpl w:val="6BA411BA"/>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37B39"/>
    <w:multiLevelType w:val="hybridMultilevel"/>
    <w:tmpl w:val="0C3CD1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0"/>
  </w:num>
  <w:num w:numId="4">
    <w:abstractNumId w:val="7"/>
  </w:num>
  <w:num w:numId="5">
    <w:abstractNumId w:val="5"/>
  </w:num>
  <w:num w:numId="6">
    <w:abstractNumId w:val="14"/>
  </w:num>
  <w:num w:numId="7">
    <w:abstractNumId w:val="9"/>
  </w:num>
  <w:num w:numId="8">
    <w:abstractNumId w:val="4"/>
  </w:num>
  <w:num w:numId="9">
    <w:abstractNumId w:val="8"/>
  </w:num>
  <w:num w:numId="10">
    <w:abstractNumId w:val="13"/>
  </w:num>
  <w:num w:numId="11">
    <w:abstractNumId w:val="15"/>
  </w:num>
  <w:num w:numId="12">
    <w:abstractNumId w:val="12"/>
  </w:num>
  <w:num w:numId="13">
    <w:abstractNumId w:val="1"/>
  </w:num>
  <w:num w:numId="14">
    <w:abstractNumId w:val="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0F786E"/>
    <w:rsid w:val="000F7A34"/>
    <w:rsid w:val="00135699"/>
    <w:rsid w:val="00157028"/>
    <w:rsid w:val="00161D21"/>
    <w:rsid w:val="00163D7A"/>
    <w:rsid w:val="00171041"/>
    <w:rsid w:val="0019336B"/>
    <w:rsid w:val="00196554"/>
    <w:rsid w:val="001D12AA"/>
    <w:rsid w:val="001D706F"/>
    <w:rsid w:val="00234F17"/>
    <w:rsid w:val="00284F67"/>
    <w:rsid w:val="00293B83"/>
    <w:rsid w:val="00295DE6"/>
    <w:rsid w:val="002A0C8C"/>
    <w:rsid w:val="002A686E"/>
    <w:rsid w:val="002B425A"/>
    <w:rsid w:val="002B79A6"/>
    <w:rsid w:val="00300629"/>
    <w:rsid w:val="00321A9A"/>
    <w:rsid w:val="003240B1"/>
    <w:rsid w:val="00324B32"/>
    <w:rsid w:val="00330869"/>
    <w:rsid w:val="003311D1"/>
    <w:rsid w:val="003749A6"/>
    <w:rsid w:val="003A707B"/>
    <w:rsid w:val="003B6455"/>
    <w:rsid w:val="003E0F19"/>
    <w:rsid w:val="0043549F"/>
    <w:rsid w:val="004B1897"/>
    <w:rsid w:val="004B7E44"/>
    <w:rsid w:val="004D5252"/>
    <w:rsid w:val="004E577C"/>
    <w:rsid w:val="004F2B86"/>
    <w:rsid w:val="0050178B"/>
    <w:rsid w:val="005142F8"/>
    <w:rsid w:val="005821D1"/>
    <w:rsid w:val="005A718F"/>
    <w:rsid w:val="005D34F7"/>
    <w:rsid w:val="005F14A9"/>
    <w:rsid w:val="006207E1"/>
    <w:rsid w:val="00657682"/>
    <w:rsid w:val="006815A4"/>
    <w:rsid w:val="006979C3"/>
    <w:rsid w:val="006A3CE7"/>
    <w:rsid w:val="006C5B81"/>
    <w:rsid w:val="006C721E"/>
    <w:rsid w:val="006E6DF7"/>
    <w:rsid w:val="00732C47"/>
    <w:rsid w:val="007516CF"/>
    <w:rsid w:val="00755F5D"/>
    <w:rsid w:val="00764B91"/>
    <w:rsid w:val="0078023E"/>
    <w:rsid w:val="007818E6"/>
    <w:rsid w:val="007B4F5D"/>
    <w:rsid w:val="007C501E"/>
    <w:rsid w:val="007D1EC7"/>
    <w:rsid w:val="007F34DB"/>
    <w:rsid w:val="00807A70"/>
    <w:rsid w:val="0085176C"/>
    <w:rsid w:val="0085592A"/>
    <w:rsid w:val="008962D5"/>
    <w:rsid w:val="008A01A1"/>
    <w:rsid w:val="008A1DEC"/>
    <w:rsid w:val="008B33BC"/>
    <w:rsid w:val="008D0D9B"/>
    <w:rsid w:val="008D5881"/>
    <w:rsid w:val="008E0D7E"/>
    <w:rsid w:val="008F05F9"/>
    <w:rsid w:val="00901A6B"/>
    <w:rsid w:val="009120E9"/>
    <w:rsid w:val="00923B9C"/>
    <w:rsid w:val="00944DDA"/>
    <w:rsid w:val="00945900"/>
    <w:rsid w:val="00967731"/>
    <w:rsid w:val="00974E53"/>
    <w:rsid w:val="009A568F"/>
    <w:rsid w:val="009C396C"/>
    <w:rsid w:val="009E0C9A"/>
    <w:rsid w:val="00A661AE"/>
    <w:rsid w:val="00A9169A"/>
    <w:rsid w:val="00AC28F0"/>
    <w:rsid w:val="00AE16C5"/>
    <w:rsid w:val="00AE684A"/>
    <w:rsid w:val="00B2388B"/>
    <w:rsid w:val="00B24C64"/>
    <w:rsid w:val="00B572B4"/>
    <w:rsid w:val="00B65D41"/>
    <w:rsid w:val="00B71860"/>
    <w:rsid w:val="00B71F03"/>
    <w:rsid w:val="00B969C4"/>
    <w:rsid w:val="00BA07DE"/>
    <w:rsid w:val="00BC4AE3"/>
    <w:rsid w:val="00C171FD"/>
    <w:rsid w:val="00C273B7"/>
    <w:rsid w:val="00C44C50"/>
    <w:rsid w:val="00C46445"/>
    <w:rsid w:val="00C653FF"/>
    <w:rsid w:val="00C77983"/>
    <w:rsid w:val="00CB73D3"/>
    <w:rsid w:val="00CB75DB"/>
    <w:rsid w:val="00D077E9"/>
    <w:rsid w:val="00D323E4"/>
    <w:rsid w:val="00D5227B"/>
    <w:rsid w:val="00DA2557"/>
    <w:rsid w:val="00DB26A7"/>
    <w:rsid w:val="00E03B15"/>
    <w:rsid w:val="00E51E7A"/>
    <w:rsid w:val="00E56E0E"/>
    <w:rsid w:val="00E701F4"/>
    <w:rsid w:val="00E76CAD"/>
    <w:rsid w:val="00E871E6"/>
    <w:rsid w:val="00E932CC"/>
    <w:rsid w:val="00E94B5F"/>
    <w:rsid w:val="00EB2C8A"/>
    <w:rsid w:val="00EC7F38"/>
    <w:rsid w:val="00EE56F4"/>
    <w:rsid w:val="00F315BD"/>
    <w:rsid w:val="00F3565E"/>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5DB"/>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9169A"/>
    <w:pPr>
      <w:spacing w:after="0" w:line="240" w:lineRule="auto"/>
    </w:pPr>
    <w:tblPr>
      <w:tblStyleRowBandSize w:val="1"/>
      <w:tblStyleColBandSize w:val="1"/>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 w:type="character" w:styleId="FollowedHyperlink">
    <w:name w:val="FollowedHyperlink"/>
    <w:basedOn w:val="DefaultParagraphFont"/>
    <w:uiPriority w:val="99"/>
    <w:semiHidden/>
    <w:unhideWhenUsed/>
    <w:rsid w:val="002B425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ti.com/lit/an/slaa730a/slaa730a.pdf" TargetMode="External"/><Relationship Id="rId29" Type="http://schemas.openxmlformats.org/officeDocument/2006/relationships/image" Target="media/image1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8.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ti.com/lit/ds/symlink/pga460.pdf" TargetMode="External"/><Relationship Id="rId28" Type="http://schemas.openxmlformats.org/officeDocument/2006/relationships/image" Target="media/image10.png"/><Relationship Id="rId36" Type="http://schemas.openxmlformats.org/officeDocument/2006/relationships/hyperlink" Target="http://www.ti.com/lit/ds/symlink/pga460.pdf"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ti.com/lit/an/slaa732/slaa732.pdf" TargetMode="External"/><Relationship Id="rId31" Type="http://schemas.openxmlformats.org/officeDocument/2006/relationships/image" Target="media/image13.png"/><Relationship Id="rId44" Type="http://schemas.openxmlformats.org/officeDocument/2006/relationships/hyperlink" Target="http://www.ti.com/lit/ds/symlink/pga46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BEC551-2016-42E2-8835-0C512401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2437</TotalTime>
  <Pages>20</Pages>
  <Words>4316</Words>
  <Characters>24605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Jessica Nguyen</cp:lastModifiedBy>
  <cp:revision>73</cp:revision>
  <dcterms:created xsi:type="dcterms:W3CDTF">2019-05-30T09:44:00Z</dcterms:created>
  <dcterms:modified xsi:type="dcterms:W3CDTF">2019-08-13T14:01:00Z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